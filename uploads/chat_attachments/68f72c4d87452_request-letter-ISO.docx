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BBBCA" w14:textId="77777777" w:rsidR="001C36CB" w:rsidRDefault="001C36CB" w:rsidP="003951C5">
      <w:pPr>
        <w:pStyle w:val="NoSpacing"/>
        <w:rPr>
          <w:rFonts w:ascii="Arial" w:hAnsi="Arial" w:cs="Arial"/>
          <w:color w:val="FF0000"/>
        </w:rPr>
      </w:pPr>
    </w:p>
    <w:p w14:paraId="7B20212D" w14:textId="196FA144" w:rsidR="003B2BFD" w:rsidRPr="003B2BFD" w:rsidRDefault="00D271E7" w:rsidP="003B2BFD">
      <w:pPr>
        <w:pStyle w:val="NoSpacing"/>
        <w:jc w:val="right"/>
        <w:rPr>
          <w:rFonts w:ascii="Arial" w:hAnsi="Arial" w:cs="Arial"/>
          <w:color w:val="FF0000"/>
        </w:rPr>
      </w:pPr>
      <w:r>
        <w:rPr>
          <w:rFonts w:ascii="Arial" w:hAnsi="Arial" w:cs="Arial"/>
          <w:color w:val="FF0000"/>
        </w:rPr>
        <w:t xml:space="preserve">March </w:t>
      </w:r>
      <w:r w:rsidR="0075469C">
        <w:rPr>
          <w:rFonts w:ascii="Arial" w:hAnsi="Arial" w:cs="Arial"/>
          <w:color w:val="FF0000"/>
        </w:rPr>
        <w:t>29</w:t>
      </w:r>
      <w:r>
        <w:rPr>
          <w:rFonts w:ascii="Arial" w:hAnsi="Arial" w:cs="Arial"/>
          <w:color w:val="FF0000"/>
        </w:rPr>
        <w:t>, 202</w:t>
      </w:r>
      <w:r w:rsidR="0075469C">
        <w:rPr>
          <w:rFonts w:ascii="Arial" w:hAnsi="Arial" w:cs="Arial"/>
          <w:color w:val="FF0000"/>
        </w:rPr>
        <w:t>5</w:t>
      </w:r>
    </w:p>
    <w:p w14:paraId="1AA5B1A9" w14:textId="77777777" w:rsidR="003B2BFD" w:rsidRPr="003B2BFD" w:rsidRDefault="003B2BFD" w:rsidP="003B2BFD">
      <w:pPr>
        <w:pStyle w:val="NoSpacing"/>
        <w:jc w:val="right"/>
        <w:rPr>
          <w:rFonts w:ascii="Arial" w:hAnsi="Arial" w:cs="Arial"/>
        </w:rPr>
      </w:pPr>
    </w:p>
    <w:p w14:paraId="619D730A" w14:textId="77777777" w:rsidR="003B2BFD" w:rsidRPr="003B2BFD" w:rsidRDefault="003B2BFD" w:rsidP="003B2BFD">
      <w:pPr>
        <w:pStyle w:val="NoSpacing"/>
        <w:rPr>
          <w:rFonts w:ascii="Arial" w:hAnsi="Arial" w:cs="Arial"/>
        </w:rPr>
      </w:pPr>
    </w:p>
    <w:p w14:paraId="70532DE2" w14:textId="18914BDD" w:rsidR="003B2BFD" w:rsidRPr="004E041D" w:rsidRDefault="004E041D" w:rsidP="003B2BFD">
      <w:pPr>
        <w:pStyle w:val="NoSpacing"/>
        <w:rPr>
          <w:rFonts w:ascii="Arial" w:hAnsi="Arial" w:cs="Arial"/>
          <w:b/>
          <w:color w:val="FF0000"/>
        </w:rPr>
      </w:pPr>
      <w:r w:rsidRPr="004E041D">
        <w:rPr>
          <w:rFonts w:ascii="Arial" w:hAnsi="Arial" w:cs="Arial"/>
          <w:b/>
          <w:color w:val="FF0000"/>
        </w:rPr>
        <w:t>UNKNOWN</w:t>
      </w:r>
    </w:p>
    <w:p w14:paraId="42141C7B" w14:textId="14F3E254" w:rsidR="003B2BFD" w:rsidRPr="003B2BFD" w:rsidRDefault="003B2BFD" w:rsidP="003B2BFD">
      <w:pPr>
        <w:pStyle w:val="NoSpacing"/>
        <w:rPr>
          <w:rFonts w:ascii="Arial" w:hAnsi="Arial" w:cs="Arial"/>
          <w:color w:val="FF0000"/>
        </w:rPr>
      </w:pPr>
      <w:r w:rsidRPr="003B2BFD">
        <w:rPr>
          <w:rFonts w:ascii="Arial" w:hAnsi="Arial" w:cs="Arial"/>
          <w:color w:val="FF0000"/>
        </w:rPr>
        <w:t xml:space="preserve">Provincial </w:t>
      </w:r>
      <w:r w:rsidR="004E041D">
        <w:rPr>
          <w:rFonts w:ascii="Arial" w:hAnsi="Arial" w:cs="Arial"/>
          <w:color w:val="FF0000"/>
        </w:rPr>
        <w:t>Scholarship</w:t>
      </w:r>
      <w:r w:rsidRPr="003B2BFD">
        <w:rPr>
          <w:rFonts w:ascii="Arial" w:hAnsi="Arial" w:cs="Arial"/>
          <w:color w:val="FF0000"/>
        </w:rPr>
        <w:t xml:space="preserve"> Officer</w:t>
      </w:r>
    </w:p>
    <w:p w14:paraId="18956B62" w14:textId="77777777" w:rsidR="003B2BFD" w:rsidRPr="003B2BFD" w:rsidRDefault="003B2BFD" w:rsidP="003B2BFD">
      <w:pPr>
        <w:pStyle w:val="NoSpacing"/>
        <w:rPr>
          <w:rFonts w:ascii="Arial" w:hAnsi="Arial" w:cs="Arial"/>
          <w:color w:val="FF0000"/>
        </w:rPr>
      </w:pPr>
      <w:r w:rsidRPr="003B2BFD">
        <w:rPr>
          <w:rFonts w:ascii="Arial" w:hAnsi="Arial" w:cs="Arial"/>
          <w:color w:val="FF0000"/>
        </w:rPr>
        <w:t>Eastern Samar</w:t>
      </w:r>
    </w:p>
    <w:p w14:paraId="37455A21" w14:textId="77777777" w:rsidR="003B2BFD" w:rsidRPr="003B2BFD" w:rsidRDefault="003B2BFD" w:rsidP="003B2BFD">
      <w:pPr>
        <w:pStyle w:val="NoSpacing"/>
        <w:rPr>
          <w:rFonts w:ascii="Arial" w:hAnsi="Arial" w:cs="Arial"/>
          <w:i/>
        </w:rPr>
      </w:pPr>
    </w:p>
    <w:p w14:paraId="7A9F816C" w14:textId="77777777" w:rsidR="003B2BFD" w:rsidRPr="003B2BFD" w:rsidRDefault="003B2BFD" w:rsidP="003B2BFD">
      <w:pPr>
        <w:pStyle w:val="NoSpacing"/>
        <w:rPr>
          <w:rFonts w:ascii="Arial" w:hAnsi="Arial" w:cs="Arial"/>
        </w:rPr>
      </w:pPr>
    </w:p>
    <w:p w14:paraId="5434F97B" w14:textId="79D85DEB" w:rsidR="003B2BFD" w:rsidRPr="003B2BFD" w:rsidRDefault="003B2BFD" w:rsidP="003B2BFD">
      <w:pPr>
        <w:rPr>
          <w:rFonts w:ascii="Arial" w:hAnsi="Arial" w:cs="Arial"/>
          <w:sz w:val="22"/>
          <w:szCs w:val="22"/>
        </w:rPr>
      </w:pPr>
      <w:r w:rsidRPr="003B2BFD">
        <w:rPr>
          <w:rFonts w:ascii="Arial" w:hAnsi="Arial" w:cs="Arial"/>
          <w:sz w:val="22"/>
          <w:szCs w:val="22"/>
        </w:rPr>
        <w:t>Ma’am</w:t>
      </w:r>
      <w:r w:rsidR="004E041D">
        <w:rPr>
          <w:rFonts w:ascii="Arial" w:hAnsi="Arial" w:cs="Arial"/>
          <w:sz w:val="22"/>
          <w:szCs w:val="22"/>
        </w:rPr>
        <w:t>/Sir</w:t>
      </w:r>
      <w:r w:rsidRPr="003B2BFD">
        <w:rPr>
          <w:rFonts w:ascii="Arial" w:hAnsi="Arial" w:cs="Arial"/>
          <w:sz w:val="22"/>
          <w:szCs w:val="22"/>
        </w:rPr>
        <w:t>:</w:t>
      </w:r>
    </w:p>
    <w:p w14:paraId="0F53B73B" w14:textId="77777777" w:rsidR="003B2BFD" w:rsidRPr="003B2BFD" w:rsidRDefault="003B2BFD" w:rsidP="003B2BFD">
      <w:pPr>
        <w:rPr>
          <w:rFonts w:ascii="Arial" w:hAnsi="Arial" w:cs="Arial"/>
          <w:sz w:val="22"/>
          <w:szCs w:val="22"/>
        </w:rPr>
      </w:pPr>
    </w:p>
    <w:p w14:paraId="19A91A38" w14:textId="2D35E0E6" w:rsidR="003B2BFD" w:rsidRPr="003B2BFD" w:rsidRDefault="003B2BFD" w:rsidP="003105B1">
      <w:pPr>
        <w:spacing w:line="360" w:lineRule="auto"/>
        <w:ind w:left="14" w:right="58" w:hanging="14"/>
        <w:jc w:val="both"/>
        <w:rPr>
          <w:rFonts w:ascii="Arial" w:hAnsi="Arial" w:cs="Arial"/>
          <w:sz w:val="22"/>
          <w:szCs w:val="22"/>
        </w:rPr>
      </w:pPr>
      <w:r w:rsidRPr="003B2BFD">
        <w:rPr>
          <w:rFonts w:ascii="Arial" w:hAnsi="Arial" w:cs="Arial"/>
          <w:sz w:val="22"/>
          <w:szCs w:val="22"/>
        </w:rPr>
        <w:tab/>
      </w:r>
      <w:r w:rsidRPr="003B2BFD">
        <w:rPr>
          <w:rFonts w:ascii="Arial" w:hAnsi="Arial" w:cs="Arial"/>
          <w:sz w:val="22"/>
          <w:szCs w:val="22"/>
        </w:rPr>
        <w:tab/>
        <w:t>The Bachelor of Science in Information Technology students will undergo a study as a partial fulfillment for the course Capstone Project</w:t>
      </w:r>
      <w:r w:rsidR="00D271E7">
        <w:rPr>
          <w:rFonts w:ascii="Arial" w:hAnsi="Arial" w:cs="Arial"/>
          <w:sz w:val="22"/>
          <w:szCs w:val="22"/>
        </w:rPr>
        <w:t xml:space="preserve"> and Research 1 and 2</w:t>
      </w:r>
      <w:r w:rsidRPr="003B2BFD">
        <w:rPr>
          <w:rFonts w:ascii="Arial" w:hAnsi="Arial" w:cs="Arial"/>
          <w:sz w:val="22"/>
          <w:szCs w:val="22"/>
        </w:rPr>
        <w:t xml:space="preserve">. Hence, the undersigned decided to take the </w:t>
      </w:r>
      <w:r w:rsidRPr="0075469C">
        <w:rPr>
          <w:rFonts w:ascii="Arial" w:hAnsi="Arial" w:cs="Arial"/>
          <w:b/>
          <w:color w:val="FF0000"/>
          <w:sz w:val="22"/>
          <w:szCs w:val="22"/>
        </w:rPr>
        <w:t>E-</w:t>
      </w:r>
      <w:r w:rsidR="0075469C" w:rsidRPr="0075469C">
        <w:rPr>
          <w:rFonts w:ascii="Arial" w:hAnsi="Arial" w:cs="Arial"/>
          <w:b/>
          <w:color w:val="FF0000"/>
          <w:sz w:val="22"/>
          <w:szCs w:val="22"/>
        </w:rPr>
        <w:t>Scholar</w:t>
      </w:r>
      <w:r w:rsidRPr="0075469C">
        <w:rPr>
          <w:rFonts w:ascii="Arial" w:hAnsi="Arial" w:cs="Arial"/>
          <w:b/>
          <w:color w:val="FF0000"/>
          <w:sz w:val="22"/>
          <w:szCs w:val="22"/>
        </w:rPr>
        <w:t xml:space="preserve">: </w:t>
      </w:r>
      <w:r w:rsidR="0075469C">
        <w:rPr>
          <w:rFonts w:ascii="Arial" w:hAnsi="Arial" w:cs="Arial"/>
          <w:b/>
          <w:color w:val="FF0000"/>
          <w:sz w:val="22"/>
          <w:szCs w:val="22"/>
        </w:rPr>
        <w:t xml:space="preserve">A Web-Based Scholarship Management System </w:t>
      </w:r>
      <w:r w:rsidRPr="003B2BFD">
        <w:rPr>
          <w:rFonts w:ascii="Arial" w:hAnsi="Arial" w:cs="Arial"/>
          <w:sz w:val="22"/>
          <w:szCs w:val="22"/>
        </w:rPr>
        <w:t xml:space="preserve">as their subject to </w:t>
      </w:r>
      <w:r w:rsidRPr="003B2BFD">
        <w:rPr>
          <w:rFonts w:ascii="Arial" w:hAnsi="Arial" w:cs="Arial"/>
          <w:color w:val="FF0000"/>
          <w:sz w:val="22"/>
          <w:szCs w:val="22"/>
        </w:rPr>
        <w:t xml:space="preserve">develop a </w:t>
      </w:r>
      <w:r w:rsidR="0075469C">
        <w:rPr>
          <w:rFonts w:ascii="Arial" w:hAnsi="Arial" w:cs="Arial"/>
          <w:color w:val="FF0000"/>
          <w:sz w:val="22"/>
          <w:szCs w:val="22"/>
        </w:rPr>
        <w:t>Web</w:t>
      </w:r>
      <w:r w:rsidRPr="003B2BFD">
        <w:rPr>
          <w:rFonts w:ascii="Arial" w:hAnsi="Arial" w:cs="Arial"/>
          <w:color w:val="FF0000"/>
          <w:sz w:val="22"/>
          <w:szCs w:val="22"/>
        </w:rPr>
        <w:t xml:space="preserve">-based </w:t>
      </w:r>
      <w:r w:rsidR="0075469C">
        <w:rPr>
          <w:rFonts w:ascii="Arial" w:hAnsi="Arial" w:cs="Arial"/>
          <w:color w:val="FF0000"/>
          <w:sz w:val="22"/>
          <w:szCs w:val="22"/>
        </w:rPr>
        <w:t>Scholarship management Website</w:t>
      </w:r>
      <w:r w:rsidRPr="003B2BFD">
        <w:rPr>
          <w:rFonts w:ascii="Arial" w:hAnsi="Arial" w:cs="Arial"/>
          <w:sz w:val="22"/>
          <w:szCs w:val="22"/>
        </w:rPr>
        <w:t>.</w:t>
      </w:r>
    </w:p>
    <w:p w14:paraId="075F8A46" w14:textId="77777777" w:rsidR="003B2BFD" w:rsidRPr="003B2BFD" w:rsidRDefault="003B2BFD" w:rsidP="003105B1">
      <w:pPr>
        <w:spacing w:line="360" w:lineRule="auto"/>
        <w:ind w:left="14" w:right="58" w:hanging="14"/>
        <w:jc w:val="both"/>
        <w:rPr>
          <w:rFonts w:ascii="Arial" w:hAnsi="Arial" w:cs="Arial"/>
          <w:sz w:val="22"/>
          <w:szCs w:val="22"/>
        </w:rPr>
      </w:pPr>
      <w:r w:rsidRPr="003B2BFD">
        <w:rPr>
          <w:rFonts w:ascii="Arial" w:hAnsi="Arial" w:cs="Arial"/>
          <w:sz w:val="22"/>
          <w:szCs w:val="22"/>
        </w:rPr>
        <w:tab/>
      </w:r>
      <w:r w:rsidRPr="003B2BFD">
        <w:rPr>
          <w:rFonts w:ascii="Arial" w:hAnsi="Arial" w:cs="Arial"/>
          <w:sz w:val="22"/>
          <w:szCs w:val="22"/>
        </w:rPr>
        <w:tab/>
        <w:t>We the undersigned students of the Eastern Samar State University would like to ask permission from your good office to allow us to conduct an interview, or any fact finding technique to enable us to better understand the subject of our research.</w:t>
      </w:r>
    </w:p>
    <w:p w14:paraId="77484E2F" w14:textId="77777777" w:rsidR="003B2BFD" w:rsidRPr="003B2BFD" w:rsidRDefault="001C36CB" w:rsidP="003B2BFD">
      <w:pPr>
        <w:spacing w:line="360" w:lineRule="auto"/>
        <w:ind w:left="14" w:right="58" w:hanging="14"/>
        <w:rPr>
          <w:rFonts w:ascii="Arial" w:hAnsi="Arial" w:cs="Arial"/>
          <w:sz w:val="22"/>
          <w:szCs w:val="22"/>
        </w:rPr>
      </w:pPr>
      <w:r>
        <w:rPr>
          <w:rFonts w:ascii="Arial" w:hAnsi="Arial" w:cs="Arial"/>
          <w:sz w:val="22"/>
          <w:szCs w:val="22"/>
        </w:rPr>
        <w:tab/>
      </w:r>
      <w:r w:rsidR="003B2BFD" w:rsidRPr="003B2BFD">
        <w:rPr>
          <w:rFonts w:ascii="Arial" w:hAnsi="Arial" w:cs="Arial"/>
          <w:sz w:val="22"/>
          <w:szCs w:val="22"/>
        </w:rPr>
        <w:tab/>
        <w:t xml:space="preserve">We assure you that the information gathered from your good office will remain confidential. </w:t>
      </w:r>
    </w:p>
    <w:p w14:paraId="2BEC481A" w14:textId="77777777" w:rsidR="003B2BFD" w:rsidRPr="003B2BFD" w:rsidRDefault="003B2BFD" w:rsidP="003B2BFD">
      <w:pPr>
        <w:spacing w:line="360" w:lineRule="auto"/>
        <w:ind w:left="14" w:right="58" w:hanging="14"/>
        <w:rPr>
          <w:rFonts w:ascii="Arial" w:hAnsi="Arial" w:cs="Arial"/>
          <w:sz w:val="22"/>
          <w:szCs w:val="22"/>
        </w:rPr>
      </w:pPr>
      <w:r w:rsidRPr="003B2BFD">
        <w:rPr>
          <w:rFonts w:ascii="Arial" w:hAnsi="Arial" w:cs="Arial"/>
          <w:sz w:val="22"/>
          <w:szCs w:val="22"/>
        </w:rPr>
        <w:tab/>
      </w:r>
      <w:r w:rsidRPr="003B2BFD">
        <w:rPr>
          <w:rFonts w:ascii="Arial" w:hAnsi="Arial" w:cs="Arial"/>
          <w:sz w:val="22"/>
          <w:szCs w:val="22"/>
        </w:rPr>
        <w:tab/>
        <w:t>Your approval will be very much appreciated.</w:t>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p>
    <w:p w14:paraId="2296DDFF" w14:textId="77777777" w:rsidR="003B2BFD" w:rsidRPr="003B2BFD" w:rsidRDefault="003B2BFD" w:rsidP="003B2BFD">
      <w:pPr>
        <w:rPr>
          <w:rFonts w:ascii="Arial" w:hAnsi="Arial" w:cs="Arial"/>
          <w:sz w:val="22"/>
          <w:szCs w:val="22"/>
        </w:rPr>
      </w:pPr>
    </w:p>
    <w:p w14:paraId="10CF3D3B" w14:textId="77777777" w:rsidR="003B2BFD" w:rsidRPr="003B2BFD" w:rsidRDefault="003B2BFD" w:rsidP="003B2BFD">
      <w:pPr>
        <w:ind w:left="4320" w:firstLine="720"/>
        <w:rPr>
          <w:rFonts w:ascii="Arial" w:hAnsi="Arial" w:cs="Arial"/>
          <w:sz w:val="22"/>
          <w:szCs w:val="22"/>
        </w:rPr>
      </w:pPr>
      <w:r w:rsidRPr="003B2BFD">
        <w:rPr>
          <w:rFonts w:ascii="Arial" w:hAnsi="Arial" w:cs="Arial"/>
          <w:sz w:val="22"/>
          <w:szCs w:val="22"/>
        </w:rPr>
        <w:t xml:space="preserve">            Respectfully,</w:t>
      </w:r>
    </w:p>
    <w:p w14:paraId="796CBFBF" w14:textId="77777777" w:rsidR="003B2BFD" w:rsidRPr="003B2BFD" w:rsidRDefault="003B2BFD" w:rsidP="003B2BFD">
      <w:pPr>
        <w:rPr>
          <w:rFonts w:ascii="Arial" w:hAnsi="Arial" w:cs="Arial"/>
          <w:sz w:val="22"/>
          <w:szCs w:val="22"/>
        </w:rPr>
      </w:pPr>
    </w:p>
    <w:p w14:paraId="42CD9D9E" w14:textId="10AFD171" w:rsidR="007305B4" w:rsidRDefault="0075469C" w:rsidP="00E454AC">
      <w:pPr>
        <w:ind w:left="6480"/>
        <w:rPr>
          <w:rFonts w:ascii="Arial" w:hAnsi="Arial" w:cs="Arial"/>
          <w:b/>
          <w:color w:val="FF0000"/>
          <w:sz w:val="22"/>
          <w:szCs w:val="22"/>
        </w:rPr>
      </w:pPr>
      <w:r>
        <w:rPr>
          <w:rFonts w:ascii="Arial" w:hAnsi="Arial" w:cs="Arial"/>
          <w:b/>
          <w:color w:val="FF0000"/>
          <w:sz w:val="22"/>
          <w:szCs w:val="22"/>
        </w:rPr>
        <w:t>DOCEL BENIDIC</w:t>
      </w:r>
    </w:p>
    <w:p w14:paraId="444D2E8A" w14:textId="77777777" w:rsidR="003B2BFD" w:rsidRPr="003951C5" w:rsidRDefault="003951C5" w:rsidP="003B2BFD">
      <w:pPr>
        <w:ind w:left="6480"/>
        <w:rPr>
          <w:rFonts w:ascii="Arial" w:hAnsi="Arial" w:cs="Arial"/>
          <w:color w:val="FF0000"/>
          <w:sz w:val="22"/>
          <w:szCs w:val="22"/>
        </w:rPr>
      </w:pPr>
      <w:r>
        <w:rPr>
          <w:rFonts w:ascii="Arial" w:hAnsi="Arial" w:cs="Arial"/>
          <w:b/>
          <w:color w:val="FF0000"/>
          <w:sz w:val="22"/>
          <w:szCs w:val="22"/>
        </w:rPr>
        <w:t xml:space="preserve">    </w:t>
      </w:r>
      <w:r w:rsidRPr="003951C5">
        <w:rPr>
          <w:rFonts w:ascii="Arial" w:hAnsi="Arial" w:cs="Arial"/>
          <w:color w:val="000000" w:themeColor="text1"/>
          <w:sz w:val="22"/>
          <w:szCs w:val="22"/>
        </w:rPr>
        <w:t xml:space="preserve"> Researcher</w:t>
      </w:r>
    </w:p>
    <w:p w14:paraId="5FFF4730" w14:textId="77777777" w:rsidR="003B2BFD" w:rsidRPr="003B2BFD" w:rsidRDefault="003B2BFD" w:rsidP="003B2BFD">
      <w:pPr>
        <w:rPr>
          <w:rFonts w:ascii="Arial" w:hAnsi="Arial" w:cs="Arial"/>
          <w:b/>
          <w:color w:val="FF0000"/>
          <w:sz w:val="22"/>
          <w:szCs w:val="22"/>
        </w:rPr>
      </w:pPr>
    </w:p>
    <w:p w14:paraId="5F5ADB38" w14:textId="77777777" w:rsidR="003B2BFD" w:rsidRPr="003B2BFD" w:rsidRDefault="003B2BFD" w:rsidP="003B2BFD">
      <w:pPr>
        <w:rPr>
          <w:rFonts w:ascii="Arial" w:hAnsi="Arial" w:cs="Arial"/>
          <w:b/>
          <w:color w:val="FF0000"/>
          <w:sz w:val="22"/>
          <w:szCs w:val="22"/>
        </w:rPr>
      </w:pPr>
      <w:r w:rsidRPr="003B2BFD">
        <w:rPr>
          <w:rFonts w:ascii="Arial" w:hAnsi="Arial" w:cs="Arial"/>
          <w:b/>
          <w:color w:val="FF0000"/>
          <w:sz w:val="22"/>
          <w:szCs w:val="22"/>
        </w:rPr>
        <w:tab/>
      </w:r>
      <w:r w:rsidRPr="003B2BFD">
        <w:rPr>
          <w:rFonts w:ascii="Arial" w:hAnsi="Arial" w:cs="Arial"/>
          <w:b/>
          <w:color w:val="FF0000"/>
          <w:sz w:val="22"/>
          <w:szCs w:val="22"/>
        </w:rPr>
        <w:tab/>
      </w:r>
      <w:r w:rsidRPr="003B2BFD">
        <w:rPr>
          <w:rFonts w:ascii="Arial" w:hAnsi="Arial" w:cs="Arial"/>
          <w:b/>
          <w:color w:val="FF0000"/>
          <w:sz w:val="22"/>
          <w:szCs w:val="22"/>
        </w:rPr>
        <w:tab/>
      </w:r>
      <w:r w:rsidRPr="003B2BFD">
        <w:rPr>
          <w:rFonts w:ascii="Arial" w:hAnsi="Arial" w:cs="Arial"/>
          <w:b/>
          <w:color w:val="FF0000"/>
          <w:sz w:val="22"/>
          <w:szCs w:val="22"/>
        </w:rPr>
        <w:tab/>
      </w:r>
      <w:r w:rsidRPr="003B2BFD">
        <w:rPr>
          <w:rFonts w:ascii="Arial" w:hAnsi="Arial" w:cs="Arial"/>
          <w:b/>
          <w:color w:val="FF0000"/>
          <w:sz w:val="22"/>
          <w:szCs w:val="22"/>
        </w:rPr>
        <w:tab/>
      </w:r>
      <w:r w:rsidRPr="003B2BFD">
        <w:rPr>
          <w:rFonts w:ascii="Arial" w:hAnsi="Arial" w:cs="Arial"/>
          <w:b/>
          <w:color w:val="FF0000"/>
          <w:sz w:val="22"/>
          <w:szCs w:val="22"/>
        </w:rPr>
        <w:tab/>
      </w:r>
      <w:r w:rsidRPr="003B2BFD">
        <w:rPr>
          <w:rFonts w:ascii="Arial" w:hAnsi="Arial" w:cs="Arial"/>
          <w:b/>
          <w:color w:val="FF0000"/>
          <w:sz w:val="22"/>
          <w:szCs w:val="22"/>
        </w:rPr>
        <w:tab/>
      </w:r>
      <w:r w:rsidRPr="003B2BFD">
        <w:rPr>
          <w:rFonts w:ascii="Arial" w:hAnsi="Arial" w:cs="Arial"/>
          <w:b/>
          <w:color w:val="FF0000"/>
          <w:sz w:val="22"/>
          <w:szCs w:val="22"/>
        </w:rPr>
        <w:tab/>
        <w:t xml:space="preserve">  </w:t>
      </w:r>
      <w:r w:rsidRPr="003B2BFD">
        <w:rPr>
          <w:rFonts w:ascii="Arial" w:hAnsi="Arial" w:cs="Arial"/>
          <w:b/>
          <w:color w:val="FF0000"/>
          <w:sz w:val="22"/>
          <w:szCs w:val="22"/>
        </w:rPr>
        <w:tab/>
      </w:r>
    </w:p>
    <w:p w14:paraId="3B98EAEE" w14:textId="77777777" w:rsidR="003B2BFD" w:rsidRPr="003B2BFD" w:rsidRDefault="003B2BFD" w:rsidP="003B2BFD">
      <w:pPr>
        <w:rPr>
          <w:rFonts w:ascii="Arial" w:hAnsi="Arial" w:cs="Arial"/>
          <w:sz w:val="22"/>
          <w:szCs w:val="22"/>
        </w:rPr>
      </w:pPr>
      <w:r w:rsidRPr="003B2BFD">
        <w:rPr>
          <w:rFonts w:ascii="Arial" w:hAnsi="Arial" w:cs="Arial"/>
          <w:sz w:val="22"/>
          <w:szCs w:val="22"/>
        </w:rPr>
        <w:t>Noted by:</w:t>
      </w:r>
    </w:p>
    <w:p w14:paraId="74798267" w14:textId="77777777" w:rsidR="003B2BFD" w:rsidRPr="003B2BFD" w:rsidRDefault="003B2BFD" w:rsidP="003B2BFD">
      <w:pPr>
        <w:rPr>
          <w:rFonts w:ascii="Arial" w:hAnsi="Arial" w:cs="Arial"/>
          <w:sz w:val="22"/>
          <w:szCs w:val="22"/>
        </w:rPr>
      </w:pPr>
    </w:p>
    <w:p w14:paraId="5BCFDB96" w14:textId="77777777" w:rsidR="0075469C" w:rsidRDefault="0075469C" w:rsidP="003B2BFD">
      <w:pPr>
        <w:rPr>
          <w:rFonts w:ascii="Arial" w:hAnsi="Arial" w:cs="Arial"/>
          <w:sz w:val="22"/>
          <w:szCs w:val="22"/>
        </w:rPr>
      </w:pPr>
    </w:p>
    <w:p w14:paraId="4F8B562A" w14:textId="36EB5728" w:rsidR="003B2BFD" w:rsidRPr="003951C5" w:rsidRDefault="004E041D" w:rsidP="003B2BFD">
      <w:pPr>
        <w:rPr>
          <w:rFonts w:ascii="Arial" w:hAnsi="Arial" w:cs="Arial"/>
          <w:b/>
          <w:color w:val="FF0000"/>
          <w:sz w:val="22"/>
          <w:szCs w:val="22"/>
        </w:rPr>
      </w:pPr>
      <w:r>
        <w:rPr>
          <w:rFonts w:ascii="Arial" w:hAnsi="Arial" w:cs="Arial"/>
          <w:b/>
          <w:color w:val="FF0000"/>
          <w:sz w:val="22"/>
          <w:szCs w:val="22"/>
        </w:rPr>
        <w:t>ANDY LAPADA</w:t>
      </w:r>
    </w:p>
    <w:p w14:paraId="2F757861" w14:textId="7EA04E90" w:rsidR="003B2BFD" w:rsidRPr="003B2BFD" w:rsidRDefault="003951C5" w:rsidP="003B2BFD">
      <w:pPr>
        <w:rPr>
          <w:rFonts w:ascii="Arial" w:hAnsi="Arial" w:cs="Arial"/>
          <w:sz w:val="22"/>
          <w:szCs w:val="22"/>
        </w:rPr>
      </w:pPr>
      <w:r>
        <w:rPr>
          <w:rFonts w:ascii="Arial" w:hAnsi="Arial" w:cs="Arial"/>
          <w:sz w:val="22"/>
          <w:szCs w:val="22"/>
        </w:rPr>
        <w:t xml:space="preserve">     </w:t>
      </w:r>
      <w:r w:rsidR="0075469C">
        <w:rPr>
          <w:rFonts w:ascii="Arial" w:hAnsi="Arial" w:cs="Arial"/>
          <w:sz w:val="22"/>
          <w:szCs w:val="22"/>
        </w:rPr>
        <w:t xml:space="preserve"> </w:t>
      </w:r>
      <w:r w:rsidR="004E041D">
        <w:rPr>
          <w:rFonts w:ascii="Arial" w:hAnsi="Arial" w:cs="Arial"/>
          <w:sz w:val="22"/>
          <w:szCs w:val="22"/>
        </w:rPr>
        <w:t xml:space="preserve"> </w:t>
      </w:r>
      <w:r>
        <w:rPr>
          <w:rFonts w:ascii="Arial" w:hAnsi="Arial" w:cs="Arial"/>
          <w:sz w:val="22"/>
          <w:szCs w:val="22"/>
        </w:rPr>
        <w:t>Adviser</w:t>
      </w:r>
    </w:p>
    <w:p w14:paraId="4897E306" w14:textId="77777777" w:rsidR="003B2BFD" w:rsidRPr="003B2BFD" w:rsidRDefault="003B2BFD" w:rsidP="003B2BFD">
      <w:pPr>
        <w:rPr>
          <w:rFonts w:ascii="Arial" w:hAnsi="Arial" w:cs="Arial"/>
          <w:sz w:val="22"/>
          <w:szCs w:val="22"/>
        </w:rPr>
      </w:pPr>
    </w:p>
    <w:p w14:paraId="05ED4974" w14:textId="77777777" w:rsidR="003B2BFD" w:rsidRPr="003B2BFD" w:rsidRDefault="003B2BFD" w:rsidP="003B2BFD">
      <w:pPr>
        <w:rPr>
          <w:rFonts w:ascii="Arial" w:hAnsi="Arial" w:cs="Arial"/>
          <w:b/>
          <w:sz w:val="22"/>
          <w:szCs w:val="22"/>
        </w:rPr>
      </w:pP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b/>
          <w:sz w:val="22"/>
          <w:szCs w:val="22"/>
        </w:rPr>
        <w:t>Action Taken: (Please Check)</w:t>
      </w:r>
    </w:p>
    <w:p w14:paraId="7B27ACAC" w14:textId="77777777" w:rsidR="003B2BFD" w:rsidRPr="003B2BFD" w:rsidRDefault="003B2BFD" w:rsidP="003B2BFD">
      <w:pPr>
        <w:rPr>
          <w:rFonts w:ascii="Arial" w:hAnsi="Arial" w:cs="Arial"/>
          <w:b/>
          <w:sz w:val="22"/>
          <w:szCs w:val="22"/>
        </w:rPr>
      </w:pPr>
    </w:p>
    <w:p w14:paraId="3C1831E7" w14:textId="77777777" w:rsidR="003B2BFD" w:rsidRPr="003B2BFD" w:rsidRDefault="003B2BFD" w:rsidP="003B2BFD">
      <w:pPr>
        <w:rPr>
          <w:rFonts w:ascii="Arial" w:hAnsi="Arial" w:cs="Arial"/>
          <w:sz w:val="22"/>
          <w:szCs w:val="22"/>
        </w:rPr>
      </w:pPr>
      <w:r w:rsidRPr="003B2BFD">
        <w:rPr>
          <w:rFonts w:ascii="Arial" w:hAnsi="Arial" w:cs="Arial"/>
          <w:b/>
          <w:sz w:val="22"/>
          <w:szCs w:val="22"/>
        </w:rPr>
        <w:tab/>
      </w:r>
      <w:r w:rsidRPr="003B2BFD">
        <w:rPr>
          <w:rFonts w:ascii="Arial" w:hAnsi="Arial" w:cs="Arial"/>
          <w:b/>
          <w:sz w:val="22"/>
          <w:szCs w:val="22"/>
        </w:rPr>
        <w:tab/>
      </w:r>
      <w:r w:rsidRPr="003B2BFD">
        <w:rPr>
          <w:rFonts w:ascii="Arial" w:hAnsi="Arial" w:cs="Arial"/>
          <w:b/>
          <w:sz w:val="22"/>
          <w:szCs w:val="22"/>
        </w:rPr>
        <w:tab/>
      </w:r>
      <w:r w:rsidRPr="003B2BFD">
        <w:rPr>
          <w:rFonts w:ascii="Arial" w:hAnsi="Arial" w:cs="Arial"/>
          <w:b/>
          <w:sz w:val="22"/>
          <w:szCs w:val="22"/>
        </w:rPr>
        <w:tab/>
      </w:r>
      <w:r w:rsidRPr="003B2BFD">
        <w:rPr>
          <w:rFonts w:ascii="Arial" w:hAnsi="Arial" w:cs="Arial"/>
          <w:b/>
          <w:sz w:val="22"/>
          <w:szCs w:val="22"/>
        </w:rPr>
        <w:tab/>
      </w:r>
      <w:r w:rsidRPr="003B2BFD">
        <w:rPr>
          <w:rFonts w:ascii="Arial" w:hAnsi="Arial" w:cs="Arial"/>
          <w:b/>
          <w:sz w:val="22"/>
          <w:szCs w:val="22"/>
        </w:rPr>
        <w:tab/>
      </w:r>
      <w:r w:rsidRPr="003B2BFD">
        <w:rPr>
          <w:rFonts w:ascii="Arial" w:hAnsi="Arial" w:cs="Arial"/>
          <w:b/>
          <w:sz w:val="22"/>
          <w:szCs w:val="22"/>
        </w:rPr>
        <w:tab/>
      </w:r>
      <w:r w:rsidRPr="003B2BFD">
        <w:rPr>
          <w:rFonts w:ascii="Arial" w:hAnsi="Arial" w:cs="Arial"/>
          <w:b/>
          <w:sz w:val="22"/>
          <w:szCs w:val="22"/>
        </w:rPr>
        <w:tab/>
        <w:t xml:space="preserve">_____ </w:t>
      </w:r>
      <w:r w:rsidRPr="003B2BFD">
        <w:rPr>
          <w:rFonts w:ascii="Arial" w:hAnsi="Arial" w:cs="Arial"/>
          <w:sz w:val="22"/>
          <w:szCs w:val="22"/>
        </w:rPr>
        <w:t>Approved</w:t>
      </w:r>
    </w:p>
    <w:p w14:paraId="073F48A8" w14:textId="77777777" w:rsidR="003B2BFD" w:rsidRPr="003B2BFD" w:rsidRDefault="003B2BFD" w:rsidP="003B2BFD">
      <w:pPr>
        <w:rPr>
          <w:rFonts w:ascii="Arial" w:hAnsi="Arial" w:cs="Arial"/>
          <w:sz w:val="22"/>
          <w:szCs w:val="22"/>
        </w:rPr>
      </w:pP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sz w:val="22"/>
          <w:szCs w:val="22"/>
        </w:rPr>
        <w:tab/>
      </w:r>
      <w:r w:rsidRPr="003B2BFD">
        <w:rPr>
          <w:rFonts w:ascii="Arial" w:hAnsi="Arial" w:cs="Arial"/>
          <w:b/>
          <w:sz w:val="22"/>
          <w:szCs w:val="22"/>
        </w:rPr>
        <w:t>_____</w:t>
      </w:r>
      <w:r w:rsidRPr="003B2BFD">
        <w:rPr>
          <w:rFonts w:ascii="Arial" w:hAnsi="Arial" w:cs="Arial"/>
          <w:sz w:val="22"/>
          <w:szCs w:val="22"/>
        </w:rPr>
        <w:t>Disapproved</w:t>
      </w:r>
      <w:r w:rsidRPr="003B2BFD">
        <w:rPr>
          <w:rFonts w:ascii="Arial" w:hAnsi="Arial" w:cs="Arial"/>
          <w:sz w:val="22"/>
          <w:szCs w:val="22"/>
        </w:rPr>
        <w:br/>
      </w:r>
    </w:p>
    <w:p w14:paraId="21D3116D" w14:textId="77777777" w:rsidR="003B2BFD" w:rsidRPr="003B2BFD" w:rsidRDefault="003B2BFD" w:rsidP="003B2BFD">
      <w:pPr>
        <w:pStyle w:val="NoSpacing"/>
        <w:spacing w:line="276" w:lineRule="auto"/>
        <w:ind w:left="4320"/>
        <w:rPr>
          <w:rFonts w:ascii="Arial" w:hAnsi="Arial" w:cs="Arial"/>
        </w:rPr>
      </w:pPr>
      <w:r w:rsidRPr="003B2BFD">
        <w:rPr>
          <w:rFonts w:ascii="Arial" w:hAnsi="Arial" w:cs="Arial"/>
        </w:rPr>
        <w:t xml:space="preserve">    </w:t>
      </w:r>
      <w:r w:rsidRPr="003B2BFD">
        <w:rPr>
          <w:rFonts w:ascii="Arial" w:hAnsi="Arial" w:cs="Arial"/>
        </w:rPr>
        <w:br/>
        <w:t xml:space="preserve"> </w:t>
      </w:r>
      <w:r w:rsidRPr="003B2BFD">
        <w:rPr>
          <w:rFonts w:ascii="Arial" w:hAnsi="Arial" w:cs="Arial"/>
        </w:rPr>
        <w:tab/>
        <w:t>Name and Signature: ________________</w:t>
      </w:r>
    </w:p>
    <w:p w14:paraId="39504582" w14:textId="77777777" w:rsidR="00564794" w:rsidRPr="003B2BFD" w:rsidRDefault="001C36CB" w:rsidP="001103BF">
      <w:pPr>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003B2BFD" w:rsidRPr="003B2BFD">
        <w:rPr>
          <w:rFonts w:ascii="Arial" w:hAnsi="Arial" w:cs="Arial"/>
          <w:sz w:val="22"/>
          <w:szCs w:val="22"/>
        </w:rPr>
        <w:t xml:space="preserve"> Date signed:</w:t>
      </w:r>
      <w:r w:rsidR="003B2BFD" w:rsidRPr="003B2BFD">
        <w:rPr>
          <w:rFonts w:ascii="Arial" w:hAnsi="Arial" w:cs="Arial"/>
          <w:sz w:val="22"/>
          <w:szCs w:val="22"/>
        </w:rPr>
        <w:tab/>
        <w:t xml:space="preserve">           ________________</w:t>
      </w:r>
    </w:p>
    <w:sectPr w:rsidR="00564794" w:rsidRPr="003B2BFD" w:rsidSect="00D271E7">
      <w:headerReference w:type="default" r:id="rId8"/>
      <w:footerReference w:type="default" r:id="rId9"/>
      <w:pgSz w:w="12240" w:h="15840" w:code="1"/>
      <w:pgMar w:top="2251" w:right="146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8703" w14:textId="77777777" w:rsidR="00B24ED3" w:rsidRDefault="00B24ED3" w:rsidP="002C02CB">
      <w:r>
        <w:separator/>
      </w:r>
    </w:p>
  </w:endnote>
  <w:endnote w:type="continuationSeparator" w:id="0">
    <w:p w14:paraId="7B3F28E8" w14:textId="77777777" w:rsidR="00B24ED3" w:rsidRDefault="00B24ED3" w:rsidP="002C0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Roboto Condensed">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BA5B" w14:textId="77777777" w:rsidR="00FC3D04" w:rsidRDefault="003951C5" w:rsidP="002C02CB">
    <w:pPr>
      <w:rPr>
        <w:rFonts w:ascii="Arial" w:hAnsi="Arial" w:cs="Arial"/>
        <w:lang w:val="en-PH"/>
      </w:rPr>
    </w:pPr>
    <w:r>
      <w:rPr>
        <w:rFonts w:ascii="Arial" w:hAnsi="Arial" w:cs="Arial"/>
        <w:noProof/>
        <w:lang w:val="en-PH" w:eastAsia="en-PH"/>
      </w:rPr>
      <w:drawing>
        <wp:anchor distT="0" distB="0" distL="114300" distR="114300" simplePos="0" relativeHeight="251655680" behindDoc="0" locked="0" layoutInCell="1" allowOverlap="1" wp14:anchorId="0660E33C" wp14:editId="4DFA1ED5">
          <wp:simplePos x="0" y="0"/>
          <wp:positionH relativeFrom="column">
            <wp:posOffset>-177800</wp:posOffset>
          </wp:positionH>
          <wp:positionV relativeFrom="paragraph">
            <wp:posOffset>-129568</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51C5">
      <w:rPr>
        <w:noProof/>
        <w:lang w:val="en-PH" w:eastAsia="en-PH"/>
      </w:rPr>
      <w:drawing>
        <wp:anchor distT="0" distB="0" distL="114300" distR="114300" simplePos="0" relativeHeight="251659776" behindDoc="0" locked="0" layoutInCell="1" allowOverlap="1" wp14:anchorId="0F7DA766" wp14:editId="628BBB9C">
          <wp:simplePos x="0" y="0"/>
          <wp:positionH relativeFrom="column">
            <wp:posOffset>4760595</wp:posOffset>
          </wp:positionH>
          <wp:positionV relativeFrom="paragraph">
            <wp:posOffset>36195</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51C5">
      <w:rPr>
        <w:noProof/>
        <w:lang w:val="en-PH" w:eastAsia="en-PH"/>
      </w:rPr>
      <mc:AlternateContent>
        <mc:Choice Requires="wps">
          <w:drawing>
            <wp:anchor distT="0" distB="0" distL="114300" distR="114300" simplePos="0" relativeHeight="251657728" behindDoc="0" locked="0" layoutInCell="1" allowOverlap="1" wp14:anchorId="25A93B6C" wp14:editId="6859595A">
              <wp:simplePos x="0" y="0"/>
              <wp:positionH relativeFrom="column">
                <wp:posOffset>0</wp:posOffset>
              </wp:positionH>
              <wp:positionV relativeFrom="paragraph">
                <wp:posOffset>-43504</wp:posOffset>
              </wp:positionV>
              <wp:extent cx="2009775" cy="714375"/>
              <wp:effectExtent l="0" t="0" r="0" b="127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6C5B799" w14:textId="77777777" w:rsidR="003951C5" w:rsidRPr="00297557" w:rsidRDefault="003951C5" w:rsidP="003951C5">
                          <w:pPr>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25A93B6C" id="_x0000_t202" coordsize="21600,21600" o:spt="202" path="m,l,21600r21600,l21600,xe">
              <v:stroke joinstyle="miter"/>
              <v:path gradientshapeok="t" o:connecttype="rect"/>
            </v:shapetype>
            <v:shape id="Text Box 2" o:spid="_x0000_s1026" type="#_x0000_t202" style="position:absolute;margin-left:0;margin-top:-3.45pt;width:158.25pt;height:5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" filled="f" stroked="f">
              <v:textbox style="mso-fit-shape-to-text:t">
                <w:txbxContent>
                  <w:p w14:paraId="46C5B799" w14:textId="77777777" w:rsidR="003951C5" w:rsidRPr="00297557" w:rsidRDefault="003951C5" w:rsidP="003951C5">
                    <w:pPr>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p>
  <w:p w14:paraId="26AD2826" w14:textId="77777777" w:rsidR="00FC3D04" w:rsidRDefault="00FC3D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31BEB" w14:textId="77777777" w:rsidR="00B24ED3" w:rsidRDefault="00B24ED3" w:rsidP="002C02CB">
      <w:r>
        <w:separator/>
      </w:r>
    </w:p>
  </w:footnote>
  <w:footnote w:type="continuationSeparator" w:id="0">
    <w:p w14:paraId="17C5F87B" w14:textId="77777777" w:rsidR="00B24ED3" w:rsidRDefault="00B24ED3" w:rsidP="002C0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1D96" w14:textId="77777777" w:rsidR="003951C5" w:rsidRDefault="00264AF7">
    <w:pPr>
      <w:pStyle w:val="Header"/>
    </w:pPr>
    <w:r>
      <w:rPr>
        <w:noProof/>
        <w:lang w:val="en-PH" w:eastAsia="en-PH"/>
      </w:rPr>
      <w:drawing>
        <wp:anchor distT="0" distB="0" distL="114300" distR="114300" simplePos="0" relativeHeight="251658752" behindDoc="0" locked="0" layoutInCell="1" allowOverlap="1" wp14:anchorId="3239CA6D" wp14:editId="6E1785D2">
          <wp:simplePos x="0" y="0"/>
          <wp:positionH relativeFrom="column">
            <wp:posOffset>4914900</wp:posOffset>
          </wp:positionH>
          <wp:positionV relativeFrom="paragraph">
            <wp:posOffset>-196850</wp:posOffset>
          </wp:positionV>
          <wp:extent cx="1115060" cy="1033780"/>
          <wp:effectExtent l="0" t="0" r="8890" b="0"/>
          <wp:wrapNone/>
          <wp:docPr id="2" name="Picture 2" descr="A logo with a sun and star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logo with a sun and stars&#10;&#10;Description automatically generated"/>
                  <pic:cNvPicPr/>
                </pic:nvPicPr>
                <pic:blipFill rotWithShape="1">
                  <a:blip r:embed="rId1" cstate="print">
                    <a:extLst>
                      <a:ext uri="{28A0092B-C50C-407E-A947-70E740481C1C}">
                        <a14:useLocalDpi xmlns:a14="http://schemas.microsoft.com/office/drawing/2010/main" val="0"/>
                      </a:ext>
                    </a:extLst>
                  </a:blip>
                  <a:srcRect l="8561" t="12051" r="7717" b="13512"/>
                  <a:stretch/>
                </pic:blipFill>
                <pic:spPr bwMode="auto">
                  <a:xfrm>
                    <a:off x="0" y="0"/>
                    <a:ext cx="1115060" cy="1033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noProof/>
        <w:sz w:val="18"/>
        <w:lang w:val="en-PH" w:eastAsia="en-PH"/>
      </w:rPr>
      <w:drawing>
        <wp:anchor distT="0" distB="0" distL="114300" distR="114300" simplePos="0" relativeHeight="251656704" behindDoc="0" locked="0" layoutInCell="1" allowOverlap="1" wp14:anchorId="1775BB68" wp14:editId="1AA350D6">
          <wp:simplePos x="0" y="0"/>
          <wp:positionH relativeFrom="column">
            <wp:posOffset>-177800</wp:posOffset>
          </wp:positionH>
          <wp:positionV relativeFrom="paragraph">
            <wp:posOffset>-154940</wp:posOffset>
          </wp:positionV>
          <wp:extent cx="3554243" cy="1091821"/>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3554243" cy="10918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749"/>
    <w:multiLevelType w:val="multilevel"/>
    <w:tmpl w:val="B0CE760A"/>
    <w:lvl w:ilvl="0">
      <w:start w:val="3"/>
      <w:numFmt w:val="decimal"/>
      <w:lvlText w:val="%1"/>
      <w:lvlJc w:val="left"/>
      <w:pPr>
        <w:ind w:left="360" w:hanging="360"/>
      </w:pPr>
      <w:rPr>
        <w:rFonts w:hint="default"/>
        <w:b/>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1" w15:restartNumberingAfterBreak="0">
    <w:nsid w:val="019B3FA6"/>
    <w:multiLevelType w:val="hybridMultilevel"/>
    <w:tmpl w:val="2CEA75A2"/>
    <w:lvl w:ilvl="0" w:tplc="0409000F">
      <w:start w:val="1"/>
      <w:numFmt w:val="decimal"/>
      <w:lvlText w:val="%1."/>
      <w:lvlJc w:val="left"/>
      <w:pPr>
        <w:ind w:left="1440" w:hanging="360"/>
      </w:pPr>
      <w:rPr>
        <w:rFonts w:hint="default"/>
      </w:rPr>
    </w:lvl>
    <w:lvl w:ilvl="1" w:tplc="59C0B816">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451B2D"/>
    <w:multiLevelType w:val="hybridMultilevel"/>
    <w:tmpl w:val="E05E111C"/>
    <w:lvl w:ilvl="0" w:tplc="87EA9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B53B0"/>
    <w:multiLevelType w:val="hybridMultilevel"/>
    <w:tmpl w:val="23722282"/>
    <w:lvl w:ilvl="0" w:tplc="0409000F">
      <w:start w:val="1"/>
      <w:numFmt w:val="decimal"/>
      <w:lvlText w:val="%1."/>
      <w:lvlJc w:val="left"/>
      <w:pPr>
        <w:ind w:left="720" w:hanging="360"/>
      </w:pPr>
      <w:rPr>
        <w:rFonts w:hint="default"/>
      </w:rPr>
    </w:lvl>
    <w:lvl w:ilvl="1" w:tplc="59C0B816">
      <w:start w:val="1"/>
      <w:numFmt w:val="decimal"/>
      <w:lvlText w:val="%2."/>
      <w:lvlJc w:val="left"/>
      <w:pPr>
        <w:ind w:left="1440" w:hanging="360"/>
      </w:pPr>
      <w:rPr>
        <w:rFonts w:hint="default"/>
      </w:rPr>
    </w:lvl>
    <w:lvl w:ilvl="2" w:tplc="541654BE">
      <w:start w:val="3"/>
      <w:numFmt w:val="bullet"/>
      <w:lvlText w:val=""/>
      <w:lvlJc w:val="left"/>
      <w:pPr>
        <w:ind w:left="2340" w:hanging="360"/>
      </w:pPr>
      <w:rPr>
        <w:rFonts w:ascii="Symbol" w:eastAsia="Times New Roman" w:hAnsi="Symbol"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9D1328"/>
    <w:multiLevelType w:val="multilevel"/>
    <w:tmpl w:val="13A898C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E131A73"/>
    <w:multiLevelType w:val="multilevel"/>
    <w:tmpl w:val="D0500C0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4873EED"/>
    <w:multiLevelType w:val="hybridMultilevel"/>
    <w:tmpl w:val="113442E6"/>
    <w:lvl w:ilvl="0" w:tplc="04090015">
      <w:start w:val="1"/>
      <w:numFmt w:val="upperLetter"/>
      <w:lvlText w:val="%1."/>
      <w:lvlJc w:val="left"/>
      <w:pPr>
        <w:ind w:left="360" w:hanging="360"/>
      </w:pPr>
      <w:rPr>
        <w:rFonts w:hint="default"/>
      </w:rPr>
    </w:lvl>
    <w:lvl w:ilvl="1" w:tplc="0552936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BE6E50"/>
    <w:multiLevelType w:val="multilevel"/>
    <w:tmpl w:val="7780D61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8DD0852"/>
    <w:multiLevelType w:val="multilevel"/>
    <w:tmpl w:val="B8D2FBD2"/>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19993672"/>
    <w:multiLevelType w:val="multilevel"/>
    <w:tmpl w:val="E84A099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BA6339"/>
    <w:multiLevelType w:val="multilevel"/>
    <w:tmpl w:val="A616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867E9"/>
    <w:multiLevelType w:val="multilevel"/>
    <w:tmpl w:val="220C881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1C9A0188"/>
    <w:multiLevelType w:val="multilevel"/>
    <w:tmpl w:val="FF4252CC"/>
    <w:lvl w:ilvl="0">
      <w:start w:val="10"/>
      <w:numFmt w:val="decimal"/>
      <w:lvlText w:val="%1"/>
      <w:lvlJc w:val="left"/>
      <w:pPr>
        <w:ind w:left="468" w:hanging="468"/>
      </w:pPr>
      <w:rPr>
        <w:rFonts w:hint="default"/>
      </w:rPr>
    </w:lvl>
    <w:lvl w:ilvl="1">
      <w:start w:val="1"/>
      <w:numFmt w:val="decimal"/>
      <w:lvlText w:val="%1.%2"/>
      <w:lvlJc w:val="left"/>
      <w:pPr>
        <w:ind w:left="1368" w:hanging="468"/>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3" w15:restartNumberingAfterBreak="0">
    <w:nsid w:val="1E12497F"/>
    <w:multiLevelType w:val="hybridMultilevel"/>
    <w:tmpl w:val="85FA55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F47A3A"/>
    <w:multiLevelType w:val="hybridMultilevel"/>
    <w:tmpl w:val="AD32D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7A3241"/>
    <w:multiLevelType w:val="hybridMultilevel"/>
    <w:tmpl w:val="1152CBA8"/>
    <w:lvl w:ilvl="0" w:tplc="31F051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9D0A73"/>
    <w:multiLevelType w:val="multilevel"/>
    <w:tmpl w:val="FFE8280A"/>
    <w:lvl w:ilvl="0">
      <w:start w:val="9"/>
      <w:numFmt w:val="decimal"/>
      <w:lvlText w:val="%1"/>
      <w:lvlJc w:val="left"/>
      <w:pPr>
        <w:ind w:left="3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160" w:hanging="1800"/>
      </w:pPr>
      <w:rPr>
        <w:rFonts w:hint="default"/>
      </w:rPr>
    </w:lvl>
  </w:abstractNum>
  <w:abstractNum w:abstractNumId="17" w15:restartNumberingAfterBreak="0">
    <w:nsid w:val="272F682D"/>
    <w:multiLevelType w:val="hybridMultilevel"/>
    <w:tmpl w:val="AC664BE8"/>
    <w:lvl w:ilvl="0" w:tplc="A1420686">
      <w:start w:val="1"/>
      <w:numFmt w:val="decimal"/>
      <w:lvlText w:val="%1."/>
      <w:lvlJc w:val="left"/>
      <w:pPr>
        <w:ind w:left="360" w:hanging="360"/>
      </w:pPr>
      <w:rPr>
        <w:rFonts w:ascii="Arial" w:hAnsi="Arial" w:cs="Arial" w:hint="default"/>
      </w:rPr>
    </w:lvl>
    <w:lvl w:ilvl="1" w:tplc="59C0B816">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8492068"/>
    <w:multiLevelType w:val="hybridMultilevel"/>
    <w:tmpl w:val="AD32D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5155FB"/>
    <w:multiLevelType w:val="hybridMultilevel"/>
    <w:tmpl w:val="E05E111C"/>
    <w:lvl w:ilvl="0" w:tplc="87EA9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C90B3E"/>
    <w:multiLevelType w:val="multilevel"/>
    <w:tmpl w:val="D0641D44"/>
    <w:lvl w:ilvl="0">
      <w:start w:val="7"/>
      <w:numFmt w:val="decimal"/>
      <w:lvlText w:val="%1"/>
      <w:lvlJc w:val="left"/>
      <w:pPr>
        <w:ind w:left="360" w:hanging="360"/>
      </w:pPr>
      <w:rPr>
        <w:rFonts w:hint="default"/>
      </w:rPr>
    </w:lvl>
    <w:lvl w:ilvl="1">
      <w:start w:val="1"/>
      <w:numFmt w:val="decimal"/>
      <w:lvlText w:val="%1.%2"/>
      <w:lvlJc w:val="left"/>
      <w:pPr>
        <w:ind w:left="1890" w:hanging="72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5670" w:hanging="1080"/>
      </w:pPr>
      <w:rPr>
        <w:rFonts w:hint="default"/>
      </w:rPr>
    </w:lvl>
    <w:lvl w:ilvl="4">
      <w:start w:val="1"/>
      <w:numFmt w:val="decimal"/>
      <w:lvlText w:val="%1.%2.%3.%4.%5"/>
      <w:lvlJc w:val="left"/>
      <w:pPr>
        <w:ind w:left="7560" w:hanging="1440"/>
      </w:pPr>
      <w:rPr>
        <w:rFonts w:hint="default"/>
      </w:rPr>
    </w:lvl>
    <w:lvl w:ilvl="5">
      <w:start w:val="1"/>
      <w:numFmt w:val="decimal"/>
      <w:lvlText w:val="%1.%2.%3.%4.%5.%6"/>
      <w:lvlJc w:val="left"/>
      <w:pPr>
        <w:ind w:left="9090" w:hanging="1440"/>
      </w:pPr>
      <w:rPr>
        <w:rFonts w:hint="default"/>
      </w:rPr>
    </w:lvl>
    <w:lvl w:ilvl="6">
      <w:start w:val="1"/>
      <w:numFmt w:val="decimal"/>
      <w:lvlText w:val="%1.%2.%3.%4.%5.%6.%7"/>
      <w:lvlJc w:val="left"/>
      <w:pPr>
        <w:ind w:left="10980" w:hanging="1800"/>
      </w:pPr>
      <w:rPr>
        <w:rFonts w:hint="default"/>
      </w:rPr>
    </w:lvl>
    <w:lvl w:ilvl="7">
      <w:start w:val="1"/>
      <w:numFmt w:val="decimal"/>
      <w:lvlText w:val="%1.%2.%3.%4.%5.%6.%7.%8"/>
      <w:lvlJc w:val="left"/>
      <w:pPr>
        <w:ind w:left="12870" w:hanging="2160"/>
      </w:pPr>
      <w:rPr>
        <w:rFonts w:hint="default"/>
      </w:rPr>
    </w:lvl>
    <w:lvl w:ilvl="8">
      <w:start w:val="1"/>
      <w:numFmt w:val="decimal"/>
      <w:lvlText w:val="%1.%2.%3.%4.%5.%6.%7.%8.%9"/>
      <w:lvlJc w:val="left"/>
      <w:pPr>
        <w:ind w:left="14400" w:hanging="2160"/>
      </w:pPr>
      <w:rPr>
        <w:rFonts w:hint="default"/>
      </w:rPr>
    </w:lvl>
  </w:abstractNum>
  <w:abstractNum w:abstractNumId="21" w15:restartNumberingAfterBreak="0">
    <w:nsid w:val="30C241B6"/>
    <w:multiLevelType w:val="multilevel"/>
    <w:tmpl w:val="6CE04B54"/>
    <w:lvl w:ilvl="0">
      <w:start w:val="6"/>
      <w:numFmt w:val="decimal"/>
      <w:lvlText w:val="%1"/>
      <w:lvlJc w:val="left"/>
      <w:pPr>
        <w:ind w:left="3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160" w:hanging="1800"/>
      </w:pPr>
      <w:rPr>
        <w:rFonts w:hint="default"/>
      </w:rPr>
    </w:lvl>
  </w:abstractNum>
  <w:abstractNum w:abstractNumId="22" w15:restartNumberingAfterBreak="0">
    <w:nsid w:val="33063C17"/>
    <w:multiLevelType w:val="hybridMultilevel"/>
    <w:tmpl w:val="E05E111C"/>
    <w:lvl w:ilvl="0" w:tplc="87EA9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947F57"/>
    <w:multiLevelType w:val="hybridMultilevel"/>
    <w:tmpl w:val="EE501D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5860AC"/>
    <w:multiLevelType w:val="multilevel"/>
    <w:tmpl w:val="39FE33A6"/>
    <w:lvl w:ilvl="0">
      <w:start w:val="7"/>
      <w:numFmt w:val="decimal"/>
      <w:lvlText w:val="%1"/>
      <w:lvlJc w:val="left"/>
      <w:pPr>
        <w:ind w:left="3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160" w:hanging="1800"/>
      </w:pPr>
      <w:rPr>
        <w:rFonts w:hint="default"/>
      </w:rPr>
    </w:lvl>
  </w:abstractNum>
  <w:abstractNum w:abstractNumId="25" w15:restartNumberingAfterBreak="0">
    <w:nsid w:val="39966A86"/>
    <w:multiLevelType w:val="hybridMultilevel"/>
    <w:tmpl w:val="A7A4BADA"/>
    <w:lvl w:ilvl="0" w:tplc="6E5404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C292D9D"/>
    <w:multiLevelType w:val="multilevel"/>
    <w:tmpl w:val="39FE33A6"/>
    <w:lvl w:ilvl="0">
      <w:start w:val="7"/>
      <w:numFmt w:val="decimal"/>
      <w:lvlText w:val="%1"/>
      <w:lvlJc w:val="left"/>
      <w:pPr>
        <w:ind w:left="3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160" w:hanging="1800"/>
      </w:pPr>
      <w:rPr>
        <w:rFonts w:hint="default"/>
      </w:rPr>
    </w:lvl>
  </w:abstractNum>
  <w:abstractNum w:abstractNumId="27" w15:restartNumberingAfterBreak="0">
    <w:nsid w:val="3EE221CC"/>
    <w:multiLevelType w:val="hybridMultilevel"/>
    <w:tmpl w:val="F7A8883A"/>
    <w:lvl w:ilvl="0" w:tplc="327289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9B2B53"/>
    <w:multiLevelType w:val="multilevel"/>
    <w:tmpl w:val="6EA6592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B205026"/>
    <w:multiLevelType w:val="multilevel"/>
    <w:tmpl w:val="BC64CF28"/>
    <w:lvl w:ilvl="0">
      <w:start w:val="1"/>
      <w:numFmt w:val="decimal"/>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3"/>
      <w:numFmt w:val="bullet"/>
      <w:lvlText w:val=""/>
      <w:lvlJc w:val="left"/>
      <w:pPr>
        <w:ind w:left="2340" w:hanging="360"/>
      </w:pPr>
      <w:rPr>
        <w:rFonts w:ascii="Symbol" w:eastAsia="Times New Roman" w:hAnsi="Symbol" w:cs="Times New Roman"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4BA11AE8"/>
    <w:multiLevelType w:val="hybridMultilevel"/>
    <w:tmpl w:val="E05E111C"/>
    <w:lvl w:ilvl="0" w:tplc="87EA9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454729"/>
    <w:multiLevelType w:val="hybridMultilevel"/>
    <w:tmpl w:val="AD32D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DD474D"/>
    <w:multiLevelType w:val="hybridMultilevel"/>
    <w:tmpl w:val="E05E111C"/>
    <w:lvl w:ilvl="0" w:tplc="87EA97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1C33D9"/>
    <w:multiLevelType w:val="hybridMultilevel"/>
    <w:tmpl w:val="D67022B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C9C23D4"/>
    <w:multiLevelType w:val="multilevel"/>
    <w:tmpl w:val="44A61C1A"/>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35" w15:restartNumberingAfterBreak="0">
    <w:nsid w:val="5CF61F8B"/>
    <w:multiLevelType w:val="hybridMultilevel"/>
    <w:tmpl w:val="79DEAA4E"/>
    <w:lvl w:ilvl="0" w:tplc="2EEECAF4">
      <w:start w:val="1"/>
      <w:numFmt w:val="upperLetter"/>
      <w:lvlText w:val="%1&gt;"/>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FF44D33"/>
    <w:multiLevelType w:val="multilevel"/>
    <w:tmpl w:val="BF800598"/>
    <w:lvl w:ilvl="0">
      <w:start w:val="7"/>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37" w15:restartNumberingAfterBreak="0">
    <w:nsid w:val="65E1254E"/>
    <w:multiLevelType w:val="hybridMultilevel"/>
    <w:tmpl w:val="B7862878"/>
    <w:lvl w:ilvl="0" w:tplc="6D8E4B7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90378E"/>
    <w:multiLevelType w:val="multilevel"/>
    <w:tmpl w:val="07C8FBC8"/>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9" w15:restartNumberingAfterBreak="0">
    <w:nsid w:val="69C567A1"/>
    <w:multiLevelType w:val="multilevel"/>
    <w:tmpl w:val="C16E1C1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0" w15:restartNumberingAfterBreak="0">
    <w:nsid w:val="6E1F6E21"/>
    <w:multiLevelType w:val="hybridMultilevel"/>
    <w:tmpl w:val="4CA4B87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0E421BF"/>
    <w:multiLevelType w:val="multilevel"/>
    <w:tmpl w:val="97B6A53E"/>
    <w:lvl w:ilvl="0">
      <w:start w:val="6"/>
      <w:numFmt w:val="decimal"/>
      <w:lvlText w:val="%1"/>
      <w:lvlJc w:val="left"/>
      <w:pPr>
        <w:ind w:left="3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160" w:hanging="1800"/>
      </w:pPr>
      <w:rPr>
        <w:rFonts w:hint="default"/>
      </w:rPr>
    </w:lvl>
  </w:abstractNum>
  <w:abstractNum w:abstractNumId="42" w15:restartNumberingAfterBreak="0">
    <w:nsid w:val="7159268C"/>
    <w:multiLevelType w:val="multilevel"/>
    <w:tmpl w:val="F382674A"/>
    <w:lvl w:ilvl="0">
      <w:start w:val="8"/>
      <w:numFmt w:val="decimal"/>
      <w:lvlText w:val="%1"/>
      <w:lvlJc w:val="left"/>
      <w:pPr>
        <w:ind w:left="360" w:hanging="360"/>
      </w:pPr>
      <w:rPr>
        <w:rFonts w:hint="default"/>
      </w:rPr>
    </w:lvl>
    <w:lvl w:ilvl="1">
      <w:start w:val="1"/>
      <w:numFmt w:val="decimal"/>
      <w:lvlText w:val="%1.%2"/>
      <w:lvlJc w:val="left"/>
      <w:pPr>
        <w:ind w:left="1890" w:hanging="72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10350" w:hanging="2160"/>
      </w:pPr>
      <w:rPr>
        <w:rFonts w:hint="default"/>
      </w:rPr>
    </w:lvl>
    <w:lvl w:ilvl="8">
      <w:start w:val="1"/>
      <w:numFmt w:val="decimal"/>
      <w:lvlText w:val="%1.%2.%3.%4.%5.%6.%7.%8.%9"/>
      <w:lvlJc w:val="left"/>
      <w:pPr>
        <w:ind w:left="11520" w:hanging="2160"/>
      </w:pPr>
      <w:rPr>
        <w:rFonts w:hint="default"/>
      </w:rPr>
    </w:lvl>
  </w:abstractNum>
  <w:abstractNum w:abstractNumId="43" w15:restartNumberingAfterBreak="0">
    <w:nsid w:val="71730839"/>
    <w:multiLevelType w:val="multilevel"/>
    <w:tmpl w:val="408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AB63FC"/>
    <w:multiLevelType w:val="hybridMultilevel"/>
    <w:tmpl w:val="AD32D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B142AC"/>
    <w:multiLevelType w:val="multilevel"/>
    <w:tmpl w:val="F3E65C5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7AFA1BBB"/>
    <w:multiLevelType w:val="multilevel"/>
    <w:tmpl w:val="3B0A77B2"/>
    <w:lvl w:ilvl="0">
      <w:start w:val="7"/>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47" w15:restartNumberingAfterBreak="0">
    <w:nsid w:val="7C824F51"/>
    <w:multiLevelType w:val="hybridMultilevel"/>
    <w:tmpl w:val="184C90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C883BFF"/>
    <w:multiLevelType w:val="multilevel"/>
    <w:tmpl w:val="BF800598"/>
    <w:lvl w:ilvl="0">
      <w:start w:val="6"/>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49" w15:restartNumberingAfterBreak="0">
    <w:nsid w:val="7E2D5819"/>
    <w:multiLevelType w:val="multilevel"/>
    <w:tmpl w:val="DDD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313609">
    <w:abstractNumId w:val="18"/>
  </w:num>
  <w:num w:numId="2" w16cid:durableId="121189328">
    <w:abstractNumId w:val="31"/>
  </w:num>
  <w:num w:numId="3" w16cid:durableId="890388150">
    <w:abstractNumId w:val="49"/>
  </w:num>
  <w:num w:numId="4" w16cid:durableId="132530538">
    <w:abstractNumId w:val="23"/>
  </w:num>
  <w:num w:numId="5" w16cid:durableId="313797434">
    <w:abstractNumId w:val="47"/>
  </w:num>
  <w:num w:numId="6" w16cid:durableId="2032488613">
    <w:abstractNumId w:val="44"/>
  </w:num>
  <w:num w:numId="7" w16cid:durableId="1161774285">
    <w:abstractNumId w:val="14"/>
  </w:num>
  <w:num w:numId="8" w16cid:durableId="1998068272">
    <w:abstractNumId w:val="37"/>
  </w:num>
  <w:num w:numId="9" w16cid:durableId="2121951269">
    <w:abstractNumId w:val="15"/>
  </w:num>
  <w:num w:numId="10" w16cid:durableId="1492063715">
    <w:abstractNumId w:val="43"/>
  </w:num>
  <w:num w:numId="11" w16cid:durableId="125511225">
    <w:abstractNumId w:val="10"/>
  </w:num>
  <w:num w:numId="12" w16cid:durableId="1995066542">
    <w:abstractNumId w:val="13"/>
  </w:num>
  <w:num w:numId="13" w16cid:durableId="75249148">
    <w:abstractNumId w:val="2"/>
  </w:num>
  <w:num w:numId="14" w16cid:durableId="1359695631">
    <w:abstractNumId w:val="32"/>
  </w:num>
  <w:num w:numId="15" w16cid:durableId="1929536604">
    <w:abstractNumId w:val="27"/>
  </w:num>
  <w:num w:numId="16" w16cid:durableId="1031415241">
    <w:abstractNumId w:val="33"/>
  </w:num>
  <w:num w:numId="17" w16cid:durableId="378869559">
    <w:abstractNumId w:val="30"/>
  </w:num>
  <w:num w:numId="18" w16cid:durableId="1983271680">
    <w:abstractNumId w:val="19"/>
  </w:num>
  <w:num w:numId="19" w16cid:durableId="878471101">
    <w:abstractNumId w:val="22"/>
  </w:num>
  <w:num w:numId="20" w16cid:durableId="1543784704">
    <w:abstractNumId w:val="25"/>
  </w:num>
  <w:num w:numId="21" w16cid:durableId="226578411">
    <w:abstractNumId w:val="3"/>
  </w:num>
  <w:num w:numId="22" w16cid:durableId="1961958541">
    <w:abstractNumId w:val="48"/>
  </w:num>
  <w:num w:numId="23" w16cid:durableId="2040810398">
    <w:abstractNumId w:val="46"/>
  </w:num>
  <w:num w:numId="24" w16cid:durableId="1644507148">
    <w:abstractNumId w:val="20"/>
  </w:num>
  <w:num w:numId="25" w16cid:durableId="928655793">
    <w:abstractNumId w:val="39"/>
  </w:num>
  <w:num w:numId="26" w16cid:durableId="2140148712">
    <w:abstractNumId w:val="36"/>
  </w:num>
  <w:num w:numId="27" w16cid:durableId="1835296381">
    <w:abstractNumId w:val="42"/>
  </w:num>
  <w:num w:numId="28" w16cid:durableId="781414076">
    <w:abstractNumId w:val="0"/>
  </w:num>
  <w:num w:numId="29" w16cid:durableId="2037533979">
    <w:abstractNumId w:val="7"/>
  </w:num>
  <w:num w:numId="30" w16cid:durableId="1220360608">
    <w:abstractNumId w:val="8"/>
  </w:num>
  <w:num w:numId="31" w16cid:durableId="2086801738">
    <w:abstractNumId w:val="16"/>
  </w:num>
  <w:num w:numId="32" w16cid:durableId="1170680041">
    <w:abstractNumId w:val="28"/>
  </w:num>
  <w:num w:numId="33" w16cid:durableId="1169640543">
    <w:abstractNumId w:val="12"/>
  </w:num>
  <w:num w:numId="34" w16cid:durableId="1777822079">
    <w:abstractNumId w:val="35"/>
  </w:num>
  <w:num w:numId="35" w16cid:durableId="1415973228">
    <w:abstractNumId w:val="6"/>
  </w:num>
  <w:num w:numId="36" w16cid:durableId="1301425058">
    <w:abstractNumId w:val="1"/>
  </w:num>
  <w:num w:numId="37" w16cid:durableId="114062274">
    <w:abstractNumId w:val="4"/>
  </w:num>
  <w:num w:numId="38" w16cid:durableId="474030714">
    <w:abstractNumId w:val="5"/>
  </w:num>
  <w:num w:numId="39" w16cid:durableId="846212781">
    <w:abstractNumId w:val="21"/>
  </w:num>
  <w:num w:numId="40" w16cid:durableId="1483504293">
    <w:abstractNumId w:val="17"/>
  </w:num>
  <w:num w:numId="41" w16cid:durableId="1021476126">
    <w:abstractNumId w:val="9"/>
  </w:num>
  <w:num w:numId="42" w16cid:durableId="836653951">
    <w:abstractNumId w:val="45"/>
  </w:num>
  <w:num w:numId="43" w16cid:durableId="2018846018">
    <w:abstractNumId w:val="26"/>
  </w:num>
  <w:num w:numId="44" w16cid:durableId="963928673">
    <w:abstractNumId w:val="24"/>
  </w:num>
  <w:num w:numId="45" w16cid:durableId="993794616">
    <w:abstractNumId w:val="29"/>
  </w:num>
  <w:num w:numId="46" w16cid:durableId="1219828970">
    <w:abstractNumId w:val="38"/>
  </w:num>
  <w:num w:numId="47" w16cid:durableId="926302690">
    <w:abstractNumId w:val="41"/>
  </w:num>
  <w:num w:numId="48" w16cid:durableId="301928396">
    <w:abstractNumId w:val="34"/>
  </w:num>
  <w:num w:numId="49" w16cid:durableId="985277854">
    <w:abstractNumId w:val="11"/>
  </w:num>
  <w:num w:numId="50" w16cid:durableId="3428006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BFD"/>
    <w:rsid w:val="0000182F"/>
    <w:rsid w:val="00005E6C"/>
    <w:rsid w:val="0001127A"/>
    <w:rsid w:val="000133F4"/>
    <w:rsid w:val="00022563"/>
    <w:rsid w:val="0003247A"/>
    <w:rsid w:val="00033902"/>
    <w:rsid w:val="00043661"/>
    <w:rsid w:val="00057201"/>
    <w:rsid w:val="000620CE"/>
    <w:rsid w:val="0006678C"/>
    <w:rsid w:val="00072398"/>
    <w:rsid w:val="000767AD"/>
    <w:rsid w:val="00086FEF"/>
    <w:rsid w:val="00087C1C"/>
    <w:rsid w:val="00090837"/>
    <w:rsid w:val="00091662"/>
    <w:rsid w:val="000A2A64"/>
    <w:rsid w:val="000A2E23"/>
    <w:rsid w:val="000A381C"/>
    <w:rsid w:val="000A3CE3"/>
    <w:rsid w:val="000A7911"/>
    <w:rsid w:val="000B0351"/>
    <w:rsid w:val="000B3CDA"/>
    <w:rsid w:val="000B3E3B"/>
    <w:rsid w:val="000B4BD8"/>
    <w:rsid w:val="000C4BD8"/>
    <w:rsid w:val="000D100E"/>
    <w:rsid w:val="000E37FF"/>
    <w:rsid w:val="000F16EC"/>
    <w:rsid w:val="0010422D"/>
    <w:rsid w:val="001103BF"/>
    <w:rsid w:val="00120DF0"/>
    <w:rsid w:val="00122E2B"/>
    <w:rsid w:val="00137146"/>
    <w:rsid w:val="00150368"/>
    <w:rsid w:val="0015140A"/>
    <w:rsid w:val="001539EF"/>
    <w:rsid w:val="0015517E"/>
    <w:rsid w:val="00155A4D"/>
    <w:rsid w:val="00155F3E"/>
    <w:rsid w:val="00157A47"/>
    <w:rsid w:val="00162738"/>
    <w:rsid w:val="00163BE6"/>
    <w:rsid w:val="0016633E"/>
    <w:rsid w:val="00171DB0"/>
    <w:rsid w:val="00173460"/>
    <w:rsid w:val="00186229"/>
    <w:rsid w:val="00191D99"/>
    <w:rsid w:val="001947AF"/>
    <w:rsid w:val="001A11C2"/>
    <w:rsid w:val="001A3AC4"/>
    <w:rsid w:val="001A770C"/>
    <w:rsid w:val="001C36CB"/>
    <w:rsid w:val="001C4AB5"/>
    <w:rsid w:val="001C5B2F"/>
    <w:rsid w:val="001D19E9"/>
    <w:rsid w:val="001D2DCF"/>
    <w:rsid w:val="001D61F7"/>
    <w:rsid w:val="001F13AD"/>
    <w:rsid w:val="0020191E"/>
    <w:rsid w:val="002019A0"/>
    <w:rsid w:val="002105FD"/>
    <w:rsid w:val="00211277"/>
    <w:rsid w:val="002218B1"/>
    <w:rsid w:val="00227A6B"/>
    <w:rsid w:val="00240E2F"/>
    <w:rsid w:val="0024694C"/>
    <w:rsid w:val="00253FCD"/>
    <w:rsid w:val="002579B4"/>
    <w:rsid w:val="002647C6"/>
    <w:rsid w:val="00264AF7"/>
    <w:rsid w:val="00264E33"/>
    <w:rsid w:val="00266294"/>
    <w:rsid w:val="00282F10"/>
    <w:rsid w:val="00291042"/>
    <w:rsid w:val="00291EF8"/>
    <w:rsid w:val="00294740"/>
    <w:rsid w:val="002A176A"/>
    <w:rsid w:val="002A3F9C"/>
    <w:rsid w:val="002A4D5C"/>
    <w:rsid w:val="002A560B"/>
    <w:rsid w:val="002B549D"/>
    <w:rsid w:val="002C02CB"/>
    <w:rsid w:val="002C7208"/>
    <w:rsid w:val="002D23C4"/>
    <w:rsid w:val="002D3AD9"/>
    <w:rsid w:val="002D5274"/>
    <w:rsid w:val="002E6118"/>
    <w:rsid w:val="002F0212"/>
    <w:rsid w:val="002F2CCA"/>
    <w:rsid w:val="003105B1"/>
    <w:rsid w:val="003125A5"/>
    <w:rsid w:val="003179B1"/>
    <w:rsid w:val="00334967"/>
    <w:rsid w:val="00335696"/>
    <w:rsid w:val="003357A8"/>
    <w:rsid w:val="00340663"/>
    <w:rsid w:val="003408DE"/>
    <w:rsid w:val="00341FC7"/>
    <w:rsid w:val="003449A3"/>
    <w:rsid w:val="00345702"/>
    <w:rsid w:val="0034590C"/>
    <w:rsid w:val="003475EF"/>
    <w:rsid w:val="003576F0"/>
    <w:rsid w:val="00360FCE"/>
    <w:rsid w:val="00367755"/>
    <w:rsid w:val="0037072E"/>
    <w:rsid w:val="00375066"/>
    <w:rsid w:val="00380137"/>
    <w:rsid w:val="0039166C"/>
    <w:rsid w:val="003951C5"/>
    <w:rsid w:val="00396D2E"/>
    <w:rsid w:val="003A0B73"/>
    <w:rsid w:val="003A50D0"/>
    <w:rsid w:val="003A73C1"/>
    <w:rsid w:val="003B2BFD"/>
    <w:rsid w:val="003B6742"/>
    <w:rsid w:val="003C025B"/>
    <w:rsid w:val="003C17FD"/>
    <w:rsid w:val="003C1EEC"/>
    <w:rsid w:val="003D0C6E"/>
    <w:rsid w:val="003E1622"/>
    <w:rsid w:val="003F03E5"/>
    <w:rsid w:val="003F1348"/>
    <w:rsid w:val="003F2F4F"/>
    <w:rsid w:val="003F3D87"/>
    <w:rsid w:val="003F6150"/>
    <w:rsid w:val="00421027"/>
    <w:rsid w:val="0043132D"/>
    <w:rsid w:val="00431D93"/>
    <w:rsid w:val="00434716"/>
    <w:rsid w:val="0043784D"/>
    <w:rsid w:val="00437C5B"/>
    <w:rsid w:val="004452AF"/>
    <w:rsid w:val="004644B6"/>
    <w:rsid w:val="00470A13"/>
    <w:rsid w:val="00483DF2"/>
    <w:rsid w:val="00485811"/>
    <w:rsid w:val="0049114A"/>
    <w:rsid w:val="004A14D0"/>
    <w:rsid w:val="004A208C"/>
    <w:rsid w:val="004A3934"/>
    <w:rsid w:val="004A531F"/>
    <w:rsid w:val="004A5CCD"/>
    <w:rsid w:val="004B35DE"/>
    <w:rsid w:val="004C5670"/>
    <w:rsid w:val="004D0BE2"/>
    <w:rsid w:val="004E041D"/>
    <w:rsid w:val="004F2A55"/>
    <w:rsid w:val="004F4C22"/>
    <w:rsid w:val="00510102"/>
    <w:rsid w:val="0051095E"/>
    <w:rsid w:val="00512131"/>
    <w:rsid w:val="00513439"/>
    <w:rsid w:val="005149F3"/>
    <w:rsid w:val="00520323"/>
    <w:rsid w:val="00523731"/>
    <w:rsid w:val="00530710"/>
    <w:rsid w:val="005377F6"/>
    <w:rsid w:val="005415BC"/>
    <w:rsid w:val="00542ED1"/>
    <w:rsid w:val="00560894"/>
    <w:rsid w:val="00564794"/>
    <w:rsid w:val="00565714"/>
    <w:rsid w:val="00565ABD"/>
    <w:rsid w:val="0057047A"/>
    <w:rsid w:val="0058135F"/>
    <w:rsid w:val="00584DA1"/>
    <w:rsid w:val="005853C5"/>
    <w:rsid w:val="00587952"/>
    <w:rsid w:val="00587C4D"/>
    <w:rsid w:val="00596CE8"/>
    <w:rsid w:val="005A1137"/>
    <w:rsid w:val="005A7EBE"/>
    <w:rsid w:val="005B33ED"/>
    <w:rsid w:val="005B4D7C"/>
    <w:rsid w:val="005B55D7"/>
    <w:rsid w:val="005B7AFA"/>
    <w:rsid w:val="005C77D3"/>
    <w:rsid w:val="005E0CFE"/>
    <w:rsid w:val="005E75A8"/>
    <w:rsid w:val="005F1284"/>
    <w:rsid w:val="00600000"/>
    <w:rsid w:val="00602A4F"/>
    <w:rsid w:val="00607D52"/>
    <w:rsid w:val="00621ACD"/>
    <w:rsid w:val="006224FB"/>
    <w:rsid w:val="00622527"/>
    <w:rsid w:val="0062425A"/>
    <w:rsid w:val="00627985"/>
    <w:rsid w:val="00640F48"/>
    <w:rsid w:val="00642409"/>
    <w:rsid w:val="006426F2"/>
    <w:rsid w:val="00642776"/>
    <w:rsid w:val="006479C3"/>
    <w:rsid w:val="006604A9"/>
    <w:rsid w:val="0066182D"/>
    <w:rsid w:val="00663CDA"/>
    <w:rsid w:val="006725A8"/>
    <w:rsid w:val="00684D07"/>
    <w:rsid w:val="00690B7B"/>
    <w:rsid w:val="00690BE6"/>
    <w:rsid w:val="006A65A3"/>
    <w:rsid w:val="006B11F7"/>
    <w:rsid w:val="006B4BC3"/>
    <w:rsid w:val="006B5319"/>
    <w:rsid w:val="006D0DF9"/>
    <w:rsid w:val="006D1AA0"/>
    <w:rsid w:val="006D38D3"/>
    <w:rsid w:val="006E0127"/>
    <w:rsid w:val="006E2E26"/>
    <w:rsid w:val="006E415C"/>
    <w:rsid w:val="006E6BBC"/>
    <w:rsid w:val="006E6BF1"/>
    <w:rsid w:val="006E7A75"/>
    <w:rsid w:val="006F3114"/>
    <w:rsid w:val="006F34BB"/>
    <w:rsid w:val="006F6306"/>
    <w:rsid w:val="007063C0"/>
    <w:rsid w:val="0071155B"/>
    <w:rsid w:val="00716D8C"/>
    <w:rsid w:val="00716E2B"/>
    <w:rsid w:val="007206AE"/>
    <w:rsid w:val="007238BD"/>
    <w:rsid w:val="0072390C"/>
    <w:rsid w:val="007305B4"/>
    <w:rsid w:val="007327DE"/>
    <w:rsid w:val="007368F9"/>
    <w:rsid w:val="00750525"/>
    <w:rsid w:val="0075469C"/>
    <w:rsid w:val="0075569E"/>
    <w:rsid w:val="007607B0"/>
    <w:rsid w:val="00762E8F"/>
    <w:rsid w:val="00771BB6"/>
    <w:rsid w:val="0077557F"/>
    <w:rsid w:val="0078107D"/>
    <w:rsid w:val="00790FA1"/>
    <w:rsid w:val="00791B1D"/>
    <w:rsid w:val="007A1A97"/>
    <w:rsid w:val="007A6D2E"/>
    <w:rsid w:val="007B3B2E"/>
    <w:rsid w:val="007B56EB"/>
    <w:rsid w:val="007C2AFA"/>
    <w:rsid w:val="007D019C"/>
    <w:rsid w:val="007D69D5"/>
    <w:rsid w:val="007E53B5"/>
    <w:rsid w:val="007E62EE"/>
    <w:rsid w:val="007F3F49"/>
    <w:rsid w:val="007F4B42"/>
    <w:rsid w:val="007F4D4D"/>
    <w:rsid w:val="007F7D9A"/>
    <w:rsid w:val="00801A0C"/>
    <w:rsid w:val="00814B3F"/>
    <w:rsid w:val="0082155C"/>
    <w:rsid w:val="00821A4C"/>
    <w:rsid w:val="00822BE2"/>
    <w:rsid w:val="0083711D"/>
    <w:rsid w:val="00841872"/>
    <w:rsid w:val="00842031"/>
    <w:rsid w:val="00854C4F"/>
    <w:rsid w:val="00856E24"/>
    <w:rsid w:val="00862769"/>
    <w:rsid w:val="008769A9"/>
    <w:rsid w:val="00885CF5"/>
    <w:rsid w:val="00893749"/>
    <w:rsid w:val="00893A15"/>
    <w:rsid w:val="00895DAB"/>
    <w:rsid w:val="008A388F"/>
    <w:rsid w:val="008B5234"/>
    <w:rsid w:val="008C5C0C"/>
    <w:rsid w:val="008D2EC1"/>
    <w:rsid w:val="008D423A"/>
    <w:rsid w:val="008D538B"/>
    <w:rsid w:val="008D7AA1"/>
    <w:rsid w:val="008E00BD"/>
    <w:rsid w:val="008E0DD3"/>
    <w:rsid w:val="008E3A85"/>
    <w:rsid w:val="00912158"/>
    <w:rsid w:val="0091379E"/>
    <w:rsid w:val="00914960"/>
    <w:rsid w:val="0092058B"/>
    <w:rsid w:val="00934712"/>
    <w:rsid w:val="00936B84"/>
    <w:rsid w:val="00936E4B"/>
    <w:rsid w:val="009463C1"/>
    <w:rsid w:val="009572E6"/>
    <w:rsid w:val="00964C4E"/>
    <w:rsid w:val="0097346B"/>
    <w:rsid w:val="0097545B"/>
    <w:rsid w:val="009773CB"/>
    <w:rsid w:val="009850A6"/>
    <w:rsid w:val="009924AB"/>
    <w:rsid w:val="00993935"/>
    <w:rsid w:val="009A0EC5"/>
    <w:rsid w:val="009A3C4C"/>
    <w:rsid w:val="009A6D9B"/>
    <w:rsid w:val="009A7983"/>
    <w:rsid w:val="009B3894"/>
    <w:rsid w:val="009B3BB5"/>
    <w:rsid w:val="009B7641"/>
    <w:rsid w:val="009C6ADA"/>
    <w:rsid w:val="009D003C"/>
    <w:rsid w:val="009D1686"/>
    <w:rsid w:val="009D2FB8"/>
    <w:rsid w:val="009D5D17"/>
    <w:rsid w:val="009F38CC"/>
    <w:rsid w:val="009F72AA"/>
    <w:rsid w:val="009F7D6E"/>
    <w:rsid w:val="00A04C36"/>
    <w:rsid w:val="00A05330"/>
    <w:rsid w:val="00A0549F"/>
    <w:rsid w:val="00A16C63"/>
    <w:rsid w:val="00A225B6"/>
    <w:rsid w:val="00A24B3F"/>
    <w:rsid w:val="00A26859"/>
    <w:rsid w:val="00A3238D"/>
    <w:rsid w:val="00A33B3B"/>
    <w:rsid w:val="00A33CEC"/>
    <w:rsid w:val="00A37B29"/>
    <w:rsid w:val="00A42E34"/>
    <w:rsid w:val="00A46876"/>
    <w:rsid w:val="00A512B3"/>
    <w:rsid w:val="00A51953"/>
    <w:rsid w:val="00A51D13"/>
    <w:rsid w:val="00A51DC9"/>
    <w:rsid w:val="00A535B6"/>
    <w:rsid w:val="00A549F4"/>
    <w:rsid w:val="00A743CB"/>
    <w:rsid w:val="00A74B0A"/>
    <w:rsid w:val="00A810EA"/>
    <w:rsid w:val="00A90A13"/>
    <w:rsid w:val="00AA27FF"/>
    <w:rsid w:val="00AA32E4"/>
    <w:rsid w:val="00AA5BA3"/>
    <w:rsid w:val="00AA703C"/>
    <w:rsid w:val="00AB1474"/>
    <w:rsid w:val="00AB151E"/>
    <w:rsid w:val="00AB25D5"/>
    <w:rsid w:val="00AB7A8E"/>
    <w:rsid w:val="00AC1629"/>
    <w:rsid w:val="00AC71EF"/>
    <w:rsid w:val="00AD3AEA"/>
    <w:rsid w:val="00AD66A1"/>
    <w:rsid w:val="00AD71DD"/>
    <w:rsid w:val="00AD7690"/>
    <w:rsid w:val="00AE5516"/>
    <w:rsid w:val="00B13C27"/>
    <w:rsid w:val="00B245F9"/>
    <w:rsid w:val="00B24D1C"/>
    <w:rsid w:val="00B24ED3"/>
    <w:rsid w:val="00B361CF"/>
    <w:rsid w:val="00B37236"/>
    <w:rsid w:val="00B40069"/>
    <w:rsid w:val="00B64713"/>
    <w:rsid w:val="00B73299"/>
    <w:rsid w:val="00B80E68"/>
    <w:rsid w:val="00B9113D"/>
    <w:rsid w:val="00B95FB8"/>
    <w:rsid w:val="00BA7793"/>
    <w:rsid w:val="00BA7B8A"/>
    <w:rsid w:val="00BB5FC7"/>
    <w:rsid w:val="00BC3CF7"/>
    <w:rsid w:val="00BD276B"/>
    <w:rsid w:val="00BD3BAE"/>
    <w:rsid w:val="00BE1628"/>
    <w:rsid w:val="00BF2C64"/>
    <w:rsid w:val="00BF55B9"/>
    <w:rsid w:val="00C007BB"/>
    <w:rsid w:val="00C02CF8"/>
    <w:rsid w:val="00C03AEE"/>
    <w:rsid w:val="00C06A02"/>
    <w:rsid w:val="00C13F44"/>
    <w:rsid w:val="00C210EE"/>
    <w:rsid w:val="00C23080"/>
    <w:rsid w:val="00C354AF"/>
    <w:rsid w:val="00C40BF7"/>
    <w:rsid w:val="00C50F6F"/>
    <w:rsid w:val="00C518A5"/>
    <w:rsid w:val="00C66696"/>
    <w:rsid w:val="00C840FA"/>
    <w:rsid w:val="00C85C86"/>
    <w:rsid w:val="00C8647B"/>
    <w:rsid w:val="00C9257D"/>
    <w:rsid w:val="00C949F3"/>
    <w:rsid w:val="00CA2B90"/>
    <w:rsid w:val="00CA33C1"/>
    <w:rsid w:val="00CA5C0C"/>
    <w:rsid w:val="00CB16A1"/>
    <w:rsid w:val="00CC3020"/>
    <w:rsid w:val="00CC4939"/>
    <w:rsid w:val="00CE3048"/>
    <w:rsid w:val="00CF015D"/>
    <w:rsid w:val="00CF55D7"/>
    <w:rsid w:val="00D049B6"/>
    <w:rsid w:val="00D1512A"/>
    <w:rsid w:val="00D164C1"/>
    <w:rsid w:val="00D22C73"/>
    <w:rsid w:val="00D24C3E"/>
    <w:rsid w:val="00D271E7"/>
    <w:rsid w:val="00D41388"/>
    <w:rsid w:val="00D42642"/>
    <w:rsid w:val="00D456C0"/>
    <w:rsid w:val="00D459AF"/>
    <w:rsid w:val="00D47106"/>
    <w:rsid w:val="00D52BEC"/>
    <w:rsid w:val="00D53C58"/>
    <w:rsid w:val="00D61664"/>
    <w:rsid w:val="00D6343A"/>
    <w:rsid w:val="00D64604"/>
    <w:rsid w:val="00D66002"/>
    <w:rsid w:val="00D75A0D"/>
    <w:rsid w:val="00D840B2"/>
    <w:rsid w:val="00D859A9"/>
    <w:rsid w:val="00D87AFC"/>
    <w:rsid w:val="00D950AE"/>
    <w:rsid w:val="00D9606D"/>
    <w:rsid w:val="00D9796D"/>
    <w:rsid w:val="00DA11DE"/>
    <w:rsid w:val="00DA38E2"/>
    <w:rsid w:val="00DB4783"/>
    <w:rsid w:val="00DB5D4E"/>
    <w:rsid w:val="00DD3573"/>
    <w:rsid w:val="00DE4712"/>
    <w:rsid w:val="00DE6E4D"/>
    <w:rsid w:val="00DF1D7D"/>
    <w:rsid w:val="00DF3B0F"/>
    <w:rsid w:val="00DF632E"/>
    <w:rsid w:val="00E01CBA"/>
    <w:rsid w:val="00E074FB"/>
    <w:rsid w:val="00E15E54"/>
    <w:rsid w:val="00E203E7"/>
    <w:rsid w:val="00E23EAD"/>
    <w:rsid w:val="00E270F6"/>
    <w:rsid w:val="00E30374"/>
    <w:rsid w:val="00E30C45"/>
    <w:rsid w:val="00E3289E"/>
    <w:rsid w:val="00E43C83"/>
    <w:rsid w:val="00E454AC"/>
    <w:rsid w:val="00E4631B"/>
    <w:rsid w:val="00E602C1"/>
    <w:rsid w:val="00E62D48"/>
    <w:rsid w:val="00E66017"/>
    <w:rsid w:val="00E67DBF"/>
    <w:rsid w:val="00E812FA"/>
    <w:rsid w:val="00E83128"/>
    <w:rsid w:val="00E838FD"/>
    <w:rsid w:val="00E922D8"/>
    <w:rsid w:val="00E97B04"/>
    <w:rsid w:val="00EA37D7"/>
    <w:rsid w:val="00EB527D"/>
    <w:rsid w:val="00EC7F1B"/>
    <w:rsid w:val="00EE3D2F"/>
    <w:rsid w:val="00EE4D1A"/>
    <w:rsid w:val="00EE55B9"/>
    <w:rsid w:val="00EF3636"/>
    <w:rsid w:val="00EF6E3E"/>
    <w:rsid w:val="00F03517"/>
    <w:rsid w:val="00F1636E"/>
    <w:rsid w:val="00F16380"/>
    <w:rsid w:val="00F25D26"/>
    <w:rsid w:val="00F37FAB"/>
    <w:rsid w:val="00F40B43"/>
    <w:rsid w:val="00F41CD7"/>
    <w:rsid w:val="00F47A8F"/>
    <w:rsid w:val="00F54681"/>
    <w:rsid w:val="00F60F70"/>
    <w:rsid w:val="00F75C62"/>
    <w:rsid w:val="00F91DDB"/>
    <w:rsid w:val="00F9487C"/>
    <w:rsid w:val="00FA2261"/>
    <w:rsid w:val="00FA3A40"/>
    <w:rsid w:val="00FB01ED"/>
    <w:rsid w:val="00FB154B"/>
    <w:rsid w:val="00FB27C8"/>
    <w:rsid w:val="00FC08EC"/>
    <w:rsid w:val="00FC2A33"/>
    <w:rsid w:val="00FC3D04"/>
    <w:rsid w:val="00FC4B00"/>
    <w:rsid w:val="00FD1398"/>
    <w:rsid w:val="00FE3625"/>
    <w:rsid w:val="00FF03D7"/>
    <w:rsid w:val="00FF0BED"/>
    <w:rsid w:val="00FF1E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0EAF5"/>
  <w15:docId w15:val="{DCB3D2B1-6249-40F7-AFE7-F3E34C36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776"/>
    <w:pPr>
      <w:spacing w:after="0" w:line="240" w:lineRule="auto"/>
    </w:pPr>
    <w:rPr>
      <w:rFonts w:ascii="Tahoma" w:eastAsia="Times New Roman" w:hAnsi="Tahom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42776"/>
    <w:rPr>
      <w:color w:val="0000FF"/>
      <w:u w:val="single"/>
    </w:rPr>
  </w:style>
  <w:style w:type="paragraph" w:styleId="ListParagraph">
    <w:name w:val="List Paragraph"/>
    <w:basedOn w:val="Normal"/>
    <w:uiPriority w:val="34"/>
    <w:qFormat/>
    <w:rsid w:val="00DA11DE"/>
    <w:pPr>
      <w:ind w:left="720"/>
      <w:contextualSpacing/>
    </w:pPr>
  </w:style>
  <w:style w:type="paragraph" w:styleId="BalloonText">
    <w:name w:val="Balloon Text"/>
    <w:basedOn w:val="Normal"/>
    <w:link w:val="BalloonTextChar"/>
    <w:uiPriority w:val="99"/>
    <w:semiHidden/>
    <w:unhideWhenUsed/>
    <w:rsid w:val="004452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52AF"/>
    <w:rPr>
      <w:rFonts w:ascii="Segoe UI" w:eastAsia="Times New Roman" w:hAnsi="Segoe UI" w:cs="Segoe UI"/>
      <w:sz w:val="18"/>
      <w:szCs w:val="18"/>
    </w:rPr>
  </w:style>
  <w:style w:type="paragraph" w:styleId="Header">
    <w:name w:val="header"/>
    <w:basedOn w:val="Normal"/>
    <w:link w:val="HeaderChar"/>
    <w:uiPriority w:val="99"/>
    <w:unhideWhenUsed/>
    <w:rsid w:val="002C02CB"/>
    <w:pPr>
      <w:tabs>
        <w:tab w:val="center" w:pos="4680"/>
        <w:tab w:val="right" w:pos="9360"/>
      </w:tabs>
    </w:pPr>
  </w:style>
  <w:style w:type="character" w:customStyle="1" w:styleId="HeaderChar">
    <w:name w:val="Header Char"/>
    <w:basedOn w:val="DefaultParagraphFont"/>
    <w:link w:val="Header"/>
    <w:uiPriority w:val="99"/>
    <w:rsid w:val="002C02CB"/>
    <w:rPr>
      <w:rFonts w:ascii="Tahoma" w:eastAsia="Times New Roman" w:hAnsi="Tahoma" w:cs="Times New Roman"/>
      <w:sz w:val="24"/>
      <w:szCs w:val="24"/>
    </w:rPr>
  </w:style>
  <w:style w:type="paragraph" w:styleId="Footer">
    <w:name w:val="footer"/>
    <w:basedOn w:val="Normal"/>
    <w:link w:val="FooterChar"/>
    <w:uiPriority w:val="99"/>
    <w:unhideWhenUsed/>
    <w:rsid w:val="002C02CB"/>
    <w:pPr>
      <w:tabs>
        <w:tab w:val="center" w:pos="4680"/>
        <w:tab w:val="right" w:pos="9360"/>
      </w:tabs>
    </w:pPr>
  </w:style>
  <w:style w:type="character" w:customStyle="1" w:styleId="FooterChar">
    <w:name w:val="Footer Char"/>
    <w:basedOn w:val="DefaultParagraphFont"/>
    <w:link w:val="Footer"/>
    <w:uiPriority w:val="99"/>
    <w:rsid w:val="002C02CB"/>
    <w:rPr>
      <w:rFonts w:ascii="Tahoma" w:eastAsia="Times New Roman" w:hAnsi="Tahoma" w:cs="Times New Roman"/>
      <w:sz w:val="24"/>
      <w:szCs w:val="24"/>
    </w:rPr>
  </w:style>
  <w:style w:type="paragraph" w:styleId="NormalWeb">
    <w:name w:val="Normal (Web)"/>
    <w:basedOn w:val="Normal"/>
    <w:uiPriority w:val="99"/>
    <w:semiHidden/>
    <w:unhideWhenUsed/>
    <w:rsid w:val="00340663"/>
    <w:pPr>
      <w:spacing w:before="100" w:beforeAutospacing="1" w:after="100" w:afterAutospacing="1"/>
    </w:pPr>
    <w:rPr>
      <w:rFonts w:ascii="Times New Roman" w:hAnsi="Times New Roman"/>
    </w:rPr>
  </w:style>
  <w:style w:type="character" w:styleId="Emphasis">
    <w:name w:val="Emphasis"/>
    <w:basedOn w:val="DefaultParagraphFont"/>
    <w:uiPriority w:val="20"/>
    <w:qFormat/>
    <w:rsid w:val="00EF3636"/>
    <w:rPr>
      <w:i/>
      <w:iCs/>
    </w:rPr>
  </w:style>
  <w:style w:type="table" w:styleId="TableGrid">
    <w:name w:val="Table Grid"/>
    <w:basedOn w:val="TableNormal"/>
    <w:uiPriority w:val="39"/>
    <w:rsid w:val="0037072E"/>
    <w:pPr>
      <w:spacing w:after="0" w:line="240" w:lineRule="auto"/>
    </w:pPr>
    <w:rPr>
      <w:rFonts w:eastAsiaTheme="minorEastAsia"/>
      <w:lang w:val="en-PH" w:eastAsia="en-PH"/>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1">
    <w:name w:val="Unresolved Mention1"/>
    <w:basedOn w:val="DefaultParagraphFont"/>
    <w:uiPriority w:val="99"/>
    <w:semiHidden/>
    <w:unhideWhenUsed/>
    <w:rsid w:val="001947AF"/>
    <w:rPr>
      <w:color w:val="808080"/>
      <w:shd w:val="clear" w:color="auto" w:fill="E6E6E6"/>
    </w:rPr>
  </w:style>
  <w:style w:type="paragraph" w:styleId="NoSpacing">
    <w:name w:val="No Spacing"/>
    <w:uiPriority w:val="1"/>
    <w:qFormat/>
    <w:rsid w:val="003B2BFD"/>
    <w:pPr>
      <w:spacing w:after="0" w:line="240" w:lineRule="auto"/>
    </w:pPr>
    <w:rPr>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617586">
      <w:bodyDiv w:val="1"/>
      <w:marLeft w:val="0"/>
      <w:marRight w:val="0"/>
      <w:marTop w:val="0"/>
      <w:marBottom w:val="0"/>
      <w:divBdr>
        <w:top w:val="none" w:sz="0" w:space="0" w:color="auto"/>
        <w:left w:val="none" w:sz="0" w:space="0" w:color="auto"/>
        <w:bottom w:val="none" w:sz="0" w:space="0" w:color="auto"/>
        <w:right w:val="none" w:sz="0" w:space="0" w:color="auto"/>
      </w:divBdr>
    </w:div>
    <w:div w:id="444664454">
      <w:bodyDiv w:val="1"/>
      <w:marLeft w:val="0"/>
      <w:marRight w:val="0"/>
      <w:marTop w:val="0"/>
      <w:marBottom w:val="0"/>
      <w:divBdr>
        <w:top w:val="none" w:sz="0" w:space="0" w:color="auto"/>
        <w:left w:val="none" w:sz="0" w:space="0" w:color="auto"/>
        <w:bottom w:val="none" w:sz="0" w:space="0" w:color="auto"/>
        <w:right w:val="none" w:sz="0" w:space="0" w:color="auto"/>
      </w:divBdr>
    </w:div>
    <w:div w:id="728462873">
      <w:bodyDiv w:val="1"/>
      <w:marLeft w:val="0"/>
      <w:marRight w:val="0"/>
      <w:marTop w:val="0"/>
      <w:marBottom w:val="0"/>
      <w:divBdr>
        <w:top w:val="none" w:sz="0" w:space="0" w:color="auto"/>
        <w:left w:val="none" w:sz="0" w:space="0" w:color="auto"/>
        <w:bottom w:val="none" w:sz="0" w:space="0" w:color="auto"/>
        <w:right w:val="none" w:sz="0" w:space="0" w:color="auto"/>
      </w:divBdr>
    </w:div>
    <w:div w:id="902251940">
      <w:bodyDiv w:val="1"/>
      <w:marLeft w:val="0"/>
      <w:marRight w:val="0"/>
      <w:marTop w:val="0"/>
      <w:marBottom w:val="0"/>
      <w:divBdr>
        <w:top w:val="none" w:sz="0" w:space="0" w:color="auto"/>
        <w:left w:val="none" w:sz="0" w:space="0" w:color="auto"/>
        <w:bottom w:val="none" w:sz="0" w:space="0" w:color="auto"/>
        <w:right w:val="none" w:sz="0" w:space="0" w:color="auto"/>
      </w:divBdr>
    </w:div>
    <w:div w:id="1175920567">
      <w:bodyDiv w:val="1"/>
      <w:marLeft w:val="0"/>
      <w:marRight w:val="0"/>
      <w:marTop w:val="0"/>
      <w:marBottom w:val="0"/>
      <w:divBdr>
        <w:top w:val="none" w:sz="0" w:space="0" w:color="auto"/>
        <w:left w:val="none" w:sz="0" w:space="0" w:color="auto"/>
        <w:bottom w:val="none" w:sz="0" w:space="0" w:color="auto"/>
        <w:right w:val="none" w:sz="0" w:space="0" w:color="auto"/>
      </w:divBdr>
      <w:divsChild>
        <w:div w:id="747381164">
          <w:marLeft w:val="0"/>
          <w:marRight w:val="0"/>
          <w:marTop w:val="0"/>
          <w:marBottom w:val="0"/>
          <w:divBdr>
            <w:top w:val="none" w:sz="0" w:space="0" w:color="auto"/>
            <w:left w:val="none" w:sz="0" w:space="0" w:color="auto"/>
            <w:bottom w:val="none" w:sz="0" w:space="0" w:color="auto"/>
            <w:right w:val="none" w:sz="0" w:space="0" w:color="auto"/>
          </w:divBdr>
          <w:divsChild>
            <w:div w:id="258027965">
              <w:marLeft w:val="0"/>
              <w:marRight w:val="0"/>
              <w:marTop w:val="0"/>
              <w:marBottom w:val="0"/>
              <w:divBdr>
                <w:top w:val="none" w:sz="0" w:space="0" w:color="auto"/>
                <w:left w:val="none" w:sz="0" w:space="0" w:color="auto"/>
                <w:bottom w:val="none" w:sz="0" w:space="0" w:color="auto"/>
                <w:right w:val="none" w:sz="0" w:space="0" w:color="auto"/>
              </w:divBdr>
              <w:divsChild>
                <w:div w:id="677268996">
                  <w:marLeft w:val="0"/>
                  <w:marRight w:val="0"/>
                  <w:marTop w:val="0"/>
                  <w:marBottom w:val="0"/>
                  <w:divBdr>
                    <w:top w:val="none" w:sz="0" w:space="0" w:color="auto"/>
                    <w:left w:val="none" w:sz="0" w:space="0" w:color="auto"/>
                    <w:bottom w:val="none" w:sz="0" w:space="0" w:color="auto"/>
                    <w:right w:val="none" w:sz="0" w:space="0" w:color="auto"/>
                  </w:divBdr>
                  <w:divsChild>
                    <w:div w:id="519776433">
                      <w:marLeft w:val="0"/>
                      <w:marRight w:val="0"/>
                      <w:marTop w:val="0"/>
                      <w:marBottom w:val="0"/>
                      <w:divBdr>
                        <w:top w:val="none" w:sz="0" w:space="0" w:color="auto"/>
                        <w:left w:val="none" w:sz="0" w:space="0" w:color="auto"/>
                        <w:bottom w:val="none" w:sz="0" w:space="0" w:color="auto"/>
                        <w:right w:val="none" w:sz="0" w:space="0" w:color="auto"/>
                      </w:divBdr>
                      <w:divsChild>
                        <w:div w:id="1885360138">
                          <w:marLeft w:val="0"/>
                          <w:marRight w:val="0"/>
                          <w:marTop w:val="0"/>
                          <w:marBottom w:val="0"/>
                          <w:divBdr>
                            <w:top w:val="none" w:sz="0" w:space="0" w:color="auto"/>
                            <w:left w:val="none" w:sz="0" w:space="0" w:color="auto"/>
                            <w:bottom w:val="none" w:sz="0" w:space="0" w:color="auto"/>
                            <w:right w:val="none" w:sz="0" w:space="0" w:color="auto"/>
                          </w:divBdr>
                          <w:divsChild>
                            <w:div w:id="644165248">
                              <w:marLeft w:val="0"/>
                              <w:marRight w:val="0"/>
                              <w:marTop w:val="0"/>
                              <w:marBottom w:val="0"/>
                              <w:divBdr>
                                <w:top w:val="none" w:sz="0" w:space="0" w:color="auto"/>
                                <w:left w:val="none" w:sz="0" w:space="0" w:color="auto"/>
                                <w:bottom w:val="none" w:sz="0" w:space="0" w:color="auto"/>
                                <w:right w:val="none" w:sz="0" w:space="0" w:color="auto"/>
                              </w:divBdr>
                              <w:divsChild>
                                <w:div w:id="186413609">
                                  <w:marLeft w:val="0"/>
                                  <w:marRight w:val="0"/>
                                  <w:marTop w:val="0"/>
                                  <w:marBottom w:val="0"/>
                                  <w:divBdr>
                                    <w:top w:val="none" w:sz="0" w:space="0" w:color="auto"/>
                                    <w:left w:val="none" w:sz="0" w:space="0" w:color="auto"/>
                                    <w:bottom w:val="none" w:sz="0" w:space="0" w:color="auto"/>
                                    <w:right w:val="none" w:sz="0" w:space="0" w:color="auto"/>
                                  </w:divBdr>
                                  <w:divsChild>
                                    <w:div w:id="613245228">
                                      <w:marLeft w:val="0"/>
                                      <w:marRight w:val="0"/>
                                      <w:marTop w:val="0"/>
                                      <w:marBottom w:val="0"/>
                                      <w:divBdr>
                                        <w:top w:val="none" w:sz="0" w:space="0" w:color="auto"/>
                                        <w:left w:val="none" w:sz="0" w:space="0" w:color="auto"/>
                                        <w:bottom w:val="none" w:sz="0" w:space="0" w:color="auto"/>
                                        <w:right w:val="none" w:sz="0" w:space="0" w:color="auto"/>
                                      </w:divBdr>
                                      <w:divsChild>
                                        <w:div w:id="1038051279">
                                          <w:marLeft w:val="0"/>
                                          <w:marRight w:val="0"/>
                                          <w:marTop w:val="0"/>
                                          <w:marBottom w:val="0"/>
                                          <w:divBdr>
                                            <w:top w:val="none" w:sz="0" w:space="0" w:color="auto"/>
                                            <w:left w:val="none" w:sz="0" w:space="0" w:color="auto"/>
                                            <w:bottom w:val="none" w:sz="0" w:space="0" w:color="auto"/>
                                            <w:right w:val="none" w:sz="0" w:space="0" w:color="auto"/>
                                          </w:divBdr>
                                          <w:divsChild>
                                            <w:div w:id="1059521674">
                                              <w:marLeft w:val="0"/>
                                              <w:marRight w:val="0"/>
                                              <w:marTop w:val="0"/>
                                              <w:marBottom w:val="0"/>
                                              <w:divBdr>
                                                <w:top w:val="none" w:sz="0" w:space="0" w:color="auto"/>
                                                <w:left w:val="none" w:sz="0" w:space="0" w:color="auto"/>
                                                <w:bottom w:val="none" w:sz="0" w:space="0" w:color="auto"/>
                                                <w:right w:val="none" w:sz="0" w:space="0" w:color="auto"/>
                                              </w:divBdr>
                                              <w:divsChild>
                                                <w:div w:id="1582762807">
                                                  <w:marLeft w:val="0"/>
                                                  <w:marRight w:val="0"/>
                                                  <w:marTop w:val="0"/>
                                                  <w:marBottom w:val="0"/>
                                                  <w:divBdr>
                                                    <w:top w:val="none" w:sz="0" w:space="0" w:color="auto"/>
                                                    <w:left w:val="none" w:sz="0" w:space="0" w:color="auto"/>
                                                    <w:bottom w:val="none" w:sz="0" w:space="0" w:color="auto"/>
                                                    <w:right w:val="none" w:sz="0" w:space="0" w:color="auto"/>
                                                  </w:divBdr>
                                                  <w:divsChild>
                                                    <w:div w:id="1916891433">
                                                      <w:marLeft w:val="0"/>
                                                      <w:marRight w:val="0"/>
                                                      <w:marTop w:val="0"/>
                                                      <w:marBottom w:val="0"/>
                                                      <w:divBdr>
                                                        <w:top w:val="none" w:sz="0" w:space="0" w:color="auto"/>
                                                        <w:left w:val="none" w:sz="0" w:space="0" w:color="auto"/>
                                                        <w:bottom w:val="none" w:sz="0" w:space="0" w:color="auto"/>
                                                        <w:right w:val="none" w:sz="0" w:space="0" w:color="auto"/>
                                                      </w:divBdr>
                                                      <w:divsChild>
                                                        <w:div w:id="3523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388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IT%20DEPARTMENT\ISO%20Letterhead\Letter_portrai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136FD5-1CB3-41FB-BE15-15781C97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Letter_portrait_template</Template>
  <TotalTime>61</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ESSU</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dc:creator>
  <cp:lastModifiedBy>802.11 ac2</cp:lastModifiedBy>
  <cp:revision>10</cp:revision>
  <cp:lastPrinted>2019-02-26T01:05:00Z</cp:lastPrinted>
  <dcterms:created xsi:type="dcterms:W3CDTF">2019-03-20T01:44:00Z</dcterms:created>
  <dcterms:modified xsi:type="dcterms:W3CDTF">2025-03-30T01:31:00Z</dcterms:modified>
</cp:coreProperties>
</file>